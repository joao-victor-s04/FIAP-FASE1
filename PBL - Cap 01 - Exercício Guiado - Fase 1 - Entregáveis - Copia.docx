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A045A" w14:textId="77777777" w:rsidR="00987BE0" w:rsidRDefault="00987BE0" w:rsidP="00987BE0">
      <w:pPr>
        <w:pStyle w:val="Figura"/>
        <w:spacing w:after="480"/>
        <w:rPr>
          <w:noProof/>
          <w:lang w:eastAsia="pt-BR"/>
        </w:rPr>
      </w:pPr>
    </w:p>
    <w:p w14:paraId="37B5B122" w14:textId="77777777" w:rsidR="00987BE0" w:rsidRDefault="00987BE0" w:rsidP="00987BE0">
      <w:pPr>
        <w:pStyle w:val="Figura"/>
        <w:spacing w:after="480"/>
        <w:rPr>
          <w:noProof/>
          <w:lang w:eastAsia="pt-BR"/>
        </w:rPr>
      </w:pPr>
    </w:p>
    <w:p w14:paraId="50594748" w14:textId="77777777" w:rsidR="00987BE0" w:rsidRDefault="00987BE0" w:rsidP="00987BE0">
      <w:pPr>
        <w:pStyle w:val="Figura"/>
        <w:spacing w:after="480"/>
        <w:rPr>
          <w:noProof/>
          <w:lang w:eastAsia="pt-BR"/>
        </w:rPr>
      </w:pPr>
    </w:p>
    <w:p w14:paraId="0C107E82" w14:textId="77777777" w:rsidR="00987BE0" w:rsidRDefault="00987BE0" w:rsidP="00987BE0">
      <w:pPr>
        <w:pStyle w:val="Figura"/>
        <w:spacing w:after="480"/>
        <w:rPr>
          <w:noProof/>
          <w:lang w:eastAsia="pt-BR"/>
        </w:rPr>
      </w:pPr>
    </w:p>
    <w:p w14:paraId="6FD20389" w14:textId="77777777" w:rsidR="00987BE0" w:rsidRDefault="00987BE0" w:rsidP="00987BE0">
      <w:pPr>
        <w:pStyle w:val="Figura"/>
        <w:spacing w:after="480"/>
      </w:pPr>
      <w:r>
        <w:rPr>
          <w:noProof/>
          <w:lang w:eastAsia="pt-BR"/>
        </w:rPr>
        <w:drawing>
          <wp:inline distT="0" distB="0" distL="0" distR="0" wp14:anchorId="72798A7D" wp14:editId="3BC2C4A9">
            <wp:extent cx="5400040" cy="111188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N_smaller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9574" w14:textId="3D98A5D7" w:rsidR="00987BE0" w:rsidRPr="00987BE0" w:rsidRDefault="00987BE0" w:rsidP="008616DC">
      <w:pPr>
        <w:pStyle w:val="Ttulodocaptulo"/>
        <w:ind w:firstLine="0"/>
        <w:jc w:val="center"/>
        <w:rPr>
          <w:rStyle w:val="Forte"/>
          <w:b/>
          <w:bCs w:val="0"/>
        </w:rPr>
      </w:pPr>
    </w:p>
    <w:p w14:paraId="5603A577" w14:textId="631E2ABE" w:rsidR="0091009A" w:rsidRPr="0037074B" w:rsidRDefault="001823F7" w:rsidP="6B248EAB">
      <w:pPr>
        <w:pStyle w:val="Ttulodocaptulo"/>
        <w:ind w:firstLine="0"/>
        <w:jc w:val="center"/>
        <w:rPr>
          <w:rStyle w:val="SubTtulo-AutoreVersoChar"/>
          <w:b/>
          <w:bCs/>
          <w:sz w:val="28"/>
          <w:szCs w:val="28"/>
        </w:rPr>
      </w:pPr>
      <w:r w:rsidRPr="0037074B">
        <w:rPr>
          <w:rStyle w:val="SubTtulo-AutoreVersoChar"/>
          <w:b/>
          <w:bCs/>
          <w:sz w:val="28"/>
          <w:szCs w:val="28"/>
        </w:rPr>
        <w:t>exercício guiado</w:t>
      </w:r>
      <w:r w:rsidR="463B7A8E" w:rsidRPr="0037074B">
        <w:rPr>
          <w:rStyle w:val="SubTtulo-AutoreVersoChar"/>
          <w:b/>
          <w:bCs/>
          <w:sz w:val="28"/>
          <w:szCs w:val="28"/>
        </w:rPr>
        <w:t xml:space="preserve"> – Fase 1</w:t>
      </w:r>
    </w:p>
    <w:p w14:paraId="07020D98" w14:textId="5F37142A" w:rsidR="00042C1C" w:rsidRPr="001823F7" w:rsidRDefault="00042C1C" w:rsidP="0037074B">
      <w:pPr>
        <w:pStyle w:val="Ttulodocaptulo"/>
        <w:ind w:firstLine="0"/>
        <w:jc w:val="center"/>
        <w:rPr>
          <w:rStyle w:val="SubTtulo-AutoreVersoChar"/>
          <w:b/>
          <w:sz w:val="40"/>
        </w:rPr>
      </w:pPr>
      <w:r w:rsidRPr="001823F7">
        <w:rPr>
          <w:rStyle w:val="SubTtulo-AutoreVersoChar"/>
          <w:b/>
          <w:sz w:val="40"/>
        </w:rPr>
        <w:t>pbl</w:t>
      </w:r>
    </w:p>
    <w:p w14:paraId="39D5AB44" w14:textId="5D209B75" w:rsidR="00987BE0" w:rsidRPr="00987BE0" w:rsidRDefault="00042C1C" w:rsidP="00591097">
      <w:pPr>
        <w:pStyle w:val="SubTtulo-AutoreVerso"/>
        <w:rPr>
          <w:rStyle w:val="SubTtulo-AutoreVersoChar"/>
          <w:b/>
        </w:rPr>
      </w:pPr>
      <w:r>
        <w:rPr>
          <w:rStyle w:val="SubTtulo-AutoreVersoChar"/>
          <w:b/>
        </w:rPr>
        <w:t xml:space="preserve">Salvio </w:t>
      </w:r>
      <w:proofErr w:type="spellStart"/>
      <w:r>
        <w:rPr>
          <w:rStyle w:val="SubTtulo-AutoreVersoChar"/>
          <w:b/>
        </w:rPr>
        <w:t>Padlipskas</w:t>
      </w:r>
      <w:proofErr w:type="spellEnd"/>
    </w:p>
    <w:p w14:paraId="551814B6" w14:textId="77777777" w:rsidR="00987BE0" w:rsidRPr="00987BE0" w:rsidRDefault="00987BE0" w:rsidP="00591097">
      <w:pPr>
        <w:pStyle w:val="SubTtulo-AutoreVerso"/>
        <w:rPr>
          <w:rStyle w:val="SubTtulo-AutoreVersoChar"/>
          <w:b/>
        </w:rPr>
      </w:pPr>
      <w:r w:rsidRPr="00987BE0">
        <w:rPr>
          <w:rStyle w:val="SubTtulo-AutoreVersoChar"/>
          <w:b/>
        </w:rPr>
        <w:t xml:space="preserve">Versão </w:t>
      </w:r>
      <w:r w:rsidRPr="00987BE0">
        <w:rPr>
          <w:rStyle w:val="SubTtulo-AutoreVersoChar"/>
          <w:b/>
        </w:rPr>
        <w:fldChar w:fldCharType="begin"/>
      </w:r>
      <w:r w:rsidRPr="00987BE0">
        <w:rPr>
          <w:rStyle w:val="SubTtulo-AutoreVersoChar"/>
          <w:b/>
        </w:rPr>
        <w:instrText xml:space="preserve"> INFO  RevNum  \* MERGEFORMAT </w:instrText>
      </w:r>
      <w:r w:rsidRPr="00987BE0">
        <w:rPr>
          <w:rStyle w:val="SubTtulo-AutoreVersoChar"/>
          <w:b/>
        </w:rPr>
        <w:fldChar w:fldCharType="separate"/>
      </w:r>
      <w:r w:rsidR="006C4A36">
        <w:rPr>
          <w:rStyle w:val="SubTtulo-AutoreVersoChar"/>
          <w:b/>
        </w:rPr>
        <w:t>1</w:t>
      </w:r>
      <w:r w:rsidRPr="00987BE0">
        <w:rPr>
          <w:rStyle w:val="SubTtulo-AutoreVersoChar"/>
          <w:b/>
        </w:rPr>
        <w:fldChar w:fldCharType="end"/>
      </w:r>
    </w:p>
    <w:p w14:paraId="17DF6F20" w14:textId="77777777" w:rsidR="00987BE0" w:rsidRDefault="00987BE0" w:rsidP="00987BE0">
      <w:pPr>
        <w:spacing w:after="160" w:line="259" w:lineRule="auto"/>
        <w:ind w:firstLine="0"/>
        <w:jc w:val="left"/>
      </w:pPr>
      <w:r>
        <w:br w:type="page"/>
      </w:r>
    </w:p>
    <w:p w14:paraId="71B6CC67" w14:textId="48812F08" w:rsidR="00987BE0" w:rsidRPr="00987BE0" w:rsidRDefault="00987BE0" w:rsidP="0037074B">
      <w:pPr>
        <w:pStyle w:val="Ttulo-Sumrios"/>
        <w:rPr>
          <w:rStyle w:val="SubTtulo-AutoreVersoChar"/>
          <w:b/>
        </w:rPr>
      </w:pPr>
      <w:r w:rsidRPr="00987BE0">
        <w:rPr>
          <w:rStyle w:val="SubTtulo-AutoreVersoChar"/>
          <w:b/>
        </w:rPr>
        <w:lastRenderedPageBreak/>
        <w:t>HISTÓRI</w:t>
      </w:r>
      <w:r w:rsidR="00A36C8B">
        <w:rPr>
          <w:rStyle w:val="SubTtulo-AutoreVersoChar"/>
          <w:b/>
        </w:rPr>
        <w:t>C</w:t>
      </w:r>
      <w:r w:rsidRPr="00987BE0">
        <w:rPr>
          <w:rStyle w:val="SubTtulo-AutoreVersoChar"/>
          <w:b/>
        </w:rPr>
        <w:t xml:space="preserve">O DE </w:t>
      </w:r>
      <w:r w:rsidR="000F0E4E">
        <w:rPr>
          <w:rStyle w:val="SubTtulo-AutoreVersoChar"/>
          <w:b/>
        </w:rPr>
        <w:t>VERSÕES</w:t>
      </w:r>
    </w:p>
    <w:tbl>
      <w:tblPr>
        <w:tblStyle w:val="Histricoderevises"/>
        <w:tblW w:w="5000" w:type="pct"/>
        <w:tblLook w:val="0420" w:firstRow="1" w:lastRow="0" w:firstColumn="0" w:lastColumn="0" w:noHBand="0" w:noVBand="1"/>
      </w:tblPr>
      <w:tblGrid>
        <w:gridCol w:w="892"/>
        <w:gridCol w:w="1395"/>
        <w:gridCol w:w="2528"/>
        <w:gridCol w:w="4246"/>
      </w:tblGrid>
      <w:tr w:rsidR="00987BE0" w:rsidRPr="00B118A1" w14:paraId="55D05297" w14:textId="77777777" w:rsidTr="003707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92" w:type="pct"/>
          </w:tcPr>
          <w:p w14:paraId="0CCC8AF3" w14:textId="77777777" w:rsidR="00987BE0" w:rsidRPr="00B118A1" w:rsidRDefault="00987BE0" w:rsidP="00072A6C">
            <w:pPr>
              <w:pStyle w:val="TtuloTabelas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Versão</w:t>
            </w:r>
          </w:p>
        </w:tc>
        <w:tc>
          <w:tcPr>
            <w:tcW w:w="770" w:type="pct"/>
          </w:tcPr>
          <w:p w14:paraId="1DFB45C0" w14:textId="77777777" w:rsidR="00987BE0" w:rsidRPr="00B118A1" w:rsidRDefault="00987BE0" w:rsidP="00072A6C">
            <w:pPr>
              <w:pStyle w:val="TtuloTabelas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Data</w:t>
            </w:r>
          </w:p>
        </w:tc>
        <w:tc>
          <w:tcPr>
            <w:tcW w:w="1395" w:type="pct"/>
          </w:tcPr>
          <w:p w14:paraId="4BAF9670" w14:textId="77777777" w:rsidR="00987BE0" w:rsidRPr="00B118A1" w:rsidRDefault="00987BE0" w:rsidP="00072A6C">
            <w:pPr>
              <w:pStyle w:val="TtuloTabelas"/>
              <w:jc w:val="left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Responsável</w:t>
            </w:r>
          </w:p>
        </w:tc>
        <w:tc>
          <w:tcPr>
            <w:tcW w:w="2343" w:type="pct"/>
          </w:tcPr>
          <w:p w14:paraId="2A2B2FAA" w14:textId="77777777" w:rsidR="00987BE0" w:rsidRPr="00B118A1" w:rsidRDefault="00987BE0" w:rsidP="00072A6C">
            <w:pPr>
              <w:pStyle w:val="TtuloTabelas"/>
              <w:jc w:val="left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Descrição</w:t>
            </w:r>
          </w:p>
        </w:tc>
      </w:tr>
      <w:tr w:rsidR="00987BE0" w:rsidRPr="00B118A1" w14:paraId="6CF984A1" w14:textId="77777777" w:rsidTr="003707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2" w:type="pct"/>
          </w:tcPr>
          <w:p w14:paraId="33FD4FC9" w14:textId="4D901073" w:rsidR="00987BE0" w:rsidRPr="00B118A1" w:rsidRDefault="00042C1C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  <w:r>
              <w:rPr>
                <w:rStyle w:val="SubTtulo-AutoreVersoChar"/>
                <w:b w:val="0"/>
                <w:sz w:val="20"/>
                <w:szCs w:val="16"/>
              </w:rPr>
              <w:t>1</w:t>
            </w:r>
          </w:p>
        </w:tc>
        <w:tc>
          <w:tcPr>
            <w:tcW w:w="770" w:type="pct"/>
          </w:tcPr>
          <w:p w14:paraId="17EA9F33" w14:textId="3A1C56A4" w:rsidR="00987BE0" w:rsidRPr="00B118A1" w:rsidRDefault="00042C1C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>2</w:t>
            </w:r>
            <w:r w:rsidR="001823F7">
              <w:rPr>
                <w:rStyle w:val="SubTtulo-AutoreVersoChar"/>
                <w:b w:val="0"/>
                <w:bCs w:val="0"/>
                <w:sz w:val="20"/>
                <w:szCs w:val="16"/>
              </w:rPr>
              <w:t>8</w:t>
            </w:r>
            <w:r w:rsidR="000F0E4E">
              <w:rPr>
                <w:rStyle w:val="SubTtulo-AutoreVersoChar"/>
                <w:b w:val="0"/>
                <w:bCs w:val="0"/>
                <w:sz w:val="20"/>
                <w:szCs w:val="16"/>
              </w:rPr>
              <w:t>/11/202</w:t>
            </w:r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>5</w:t>
            </w:r>
          </w:p>
        </w:tc>
        <w:tc>
          <w:tcPr>
            <w:tcW w:w="1395" w:type="pct"/>
          </w:tcPr>
          <w:p w14:paraId="1EEA1E74" w14:textId="50EFA7CF" w:rsidR="00987BE0" w:rsidRPr="00B118A1" w:rsidRDefault="00042C1C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 xml:space="preserve">Salvio </w:t>
            </w:r>
            <w:proofErr w:type="spellStart"/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>Padlipskas</w:t>
            </w:r>
            <w:proofErr w:type="spellEnd"/>
          </w:p>
        </w:tc>
        <w:tc>
          <w:tcPr>
            <w:tcW w:w="2343" w:type="pct"/>
          </w:tcPr>
          <w:p w14:paraId="169F0117" w14:textId="7BD54893" w:rsidR="00987BE0" w:rsidRPr="00B118A1" w:rsidRDefault="00042C1C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 xml:space="preserve">Versão inicial </w:t>
            </w:r>
            <w:r w:rsidR="001823F7">
              <w:rPr>
                <w:rStyle w:val="SubTtulo-AutoreVersoChar"/>
                <w:b w:val="0"/>
                <w:bCs w:val="0"/>
                <w:sz w:val="20"/>
                <w:szCs w:val="16"/>
              </w:rPr>
              <w:t xml:space="preserve">do exercício guiado do </w:t>
            </w:r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 xml:space="preserve">PBL para as turmas FIAP </w:t>
            </w:r>
            <w:proofErr w:type="spellStart"/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>On</w:t>
            </w:r>
            <w:proofErr w:type="spellEnd"/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 xml:space="preserve"> 1TSCO</w:t>
            </w:r>
          </w:p>
        </w:tc>
      </w:tr>
      <w:tr w:rsidR="00987BE0" w:rsidRPr="00B118A1" w14:paraId="4E63665B" w14:textId="77777777" w:rsidTr="0037074B">
        <w:tc>
          <w:tcPr>
            <w:tcW w:w="492" w:type="pct"/>
          </w:tcPr>
          <w:p w14:paraId="3B61F3F3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770" w:type="pct"/>
          </w:tcPr>
          <w:p w14:paraId="37D874A4" w14:textId="220AF732" w:rsidR="00987BE0" w:rsidRPr="00B118A1" w:rsidRDefault="79E60338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</w:rPr>
            </w:pPr>
            <w:r w:rsidRPr="6B248EAB">
              <w:rPr>
                <w:rStyle w:val="SubTtulo-AutoreVersoChar"/>
                <w:b w:val="0"/>
                <w:bCs w:val="0"/>
                <w:sz w:val="20"/>
              </w:rPr>
              <w:t>03/12/2025</w:t>
            </w:r>
          </w:p>
        </w:tc>
        <w:tc>
          <w:tcPr>
            <w:tcW w:w="1395" w:type="pct"/>
          </w:tcPr>
          <w:p w14:paraId="05FF765F" w14:textId="4E5EA434" w:rsidR="00987BE0" w:rsidRPr="00B118A1" w:rsidRDefault="79E60338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</w:rPr>
            </w:pPr>
            <w:r w:rsidRPr="6B248EAB">
              <w:rPr>
                <w:rStyle w:val="SubTtulo-AutoreVersoChar"/>
                <w:b w:val="0"/>
                <w:bCs w:val="0"/>
                <w:sz w:val="20"/>
              </w:rPr>
              <w:t>Rita de Cássia Rodrigues</w:t>
            </w:r>
          </w:p>
        </w:tc>
        <w:tc>
          <w:tcPr>
            <w:tcW w:w="2343" w:type="pct"/>
          </w:tcPr>
          <w:p w14:paraId="346CD63B" w14:textId="5D6D27AA" w:rsidR="00987BE0" w:rsidRPr="00B118A1" w:rsidRDefault="79E60338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</w:rPr>
            </w:pPr>
            <w:r w:rsidRPr="6B248EAB">
              <w:rPr>
                <w:rStyle w:val="SubTtulo-AutoreVersoChar"/>
                <w:b w:val="0"/>
                <w:bCs w:val="0"/>
                <w:sz w:val="20"/>
              </w:rPr>
              <w:t>Revisão acadêmica</w:t>
            </w:r>
          </w:p>
        </w:tc>
      </w:tr>
      <w:tr w:rsidR="00D0764D" w:rsidRPr="00B118A1" w14:paraId="352F26D1" w14:textId="77777777" w:rsidTr="003707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2" w:type="pct"/>
          </w:tcPr>
          <w:p w14:paraId="565A917E" w14:textId="77777777" w:rsidR="00D0764D" w:rsidRPr="00B118A1" w:rsidRDefault="00D0764D" w:rsidP="00D0764D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770" w:type="pct"/>
          </w:tcPr>
          <w:p w14:paraId="6B8C5FD8" w14:textId="57831139" w:rsidR="00D0764D" w:rsidRPr="00B118A1" w:rsidRDefault="00D0764D" w:rsidP="00D0764D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>0</w:t>
            </w:r>
            <w:r w:rsidRPr="00D0764D">
              <w:rPr>
                <w:rStyle w:val="SubTtulo-AutoreVersoChar"/>
                <w:b w:val="0"/>
                <w:bCs w:val="0"/>
                <w:sz w:val="20"/>
                <w:szCs w:val="16"/>
              </w:rPr>
              <w:t>8/12/2025</w:t>
            </w:r>
          </w:p>
        </w:tc>
        <w:tc>
          <w:tcPr>
            <w:tcW w:w="1395" w:type="pct"/>
          </w:tcPr>
          <w:p w14:paraId="0345CFD8" w14:textId="00A5E12C" w:rsidR="00D0764D" w:rsidRPr="00B118A1" w:rsidRDefault="00D0764D" w:rsidP="00D0764D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 xml:space="preserve">Salvio </w:t>
            </w:r>
            <w:proofErr w:type="spellStart"/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>Padlipskas</w:t>
            </w:r>
            <w:proofErr w:type="spellEnd"/>
          </w:p>
        </w:tc>
        <w:tc>
          <w:tcPr>
            <w:tcW w:w="2343" w:type="pct"/>
          </w:tcPr>
          <w:p w14:paraId="28433403" w14:textId="2AC6C848" w:rsidR="00D0764D" w:rsidRPr="00B118A1" w:rsidRDefault="00D0764D" w:rsidP="00D0764D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>A</w:t>
            </w:r>
            <w:r w:rsidRPr="00D0764D">
              <w:rPr>
                <w:rStyle w:val="SubTtulo-AutoreVersoChar"/>
                <w:b w:val="0"/>
                <w:bCs w:val="0"/>
                <w:sz w:val="20"/>
                <w:szCs w:val="16"/>
              </w:rPr>
              <w:t>justes realizados após revisão acadêmica.</w:t>
            </w:r>
          </w:p>
        </w:tc>
      </w:tr>
      <w:tr w:rsidR="00D0764D" w:rsidRPr="00B118A1" w14:paraId="24FD5104" w14:textId="77777777" w:rsidTr="0037074B">
        <w:tc>
          <w:tcPr>
            <w:tcW w:w="492" w:type="pct"/>
          </w:tcPr>
          <w:p w14:paraId="6CF0F498" w14:textId="77777777" w:rsidR="00D0764D" w:rsidRPr="00B118A1" w:rsidRDefault="00D0764D" w:rsidP="00D0764D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770" w:type="pct"/>
          </w:tcPr>
          <w:p w14:paraId="72E44ECC" w14:textId="1C435950" w:rsidR="00D0764D" w:rsidRPr="00B118A1" w:rsidRDefault="74A30D0A" w:rsidP="00D0764D">
            <w:pPr>
              <w:pStyle w:val="NormalTabela"/>
              <w:rPr>
                <w:rStyle w:val="SubTtulo-AutoreVersoChar"/>
                <w:b w:val="0"/>
                <w:bCs w:val="0"/>
                <w:sz w:val="20"/>
              </w:rPr>
            </w:pPr>
            <w:r w:rsidRPr="33C3F44D">
              <w:rPr>
                <w:rStyle w:val="SubTtulo-AutoreVersoChar"/>
                <w:b w:val="0"/>
                <w:bCs w:val="0"/>
                <w:sz w:val="20"/>
              </w:rPr>
              <w:t>08/12/2025</w:t>
            </w:r>
          </w:p>
        </w:tc>
        <w:tc>
          <w:tcPr>
            <w:tcW w:w="1395" w:type="pct"/>
          </w:tcPr>
          <w:p w14:paraId="3BAFD162" w14:textId="3AF2CE19" w:rsidR="00D0764D" w:rsidRPr="00B118A1" w:rsidRDefault="74A30D0A" w:rsidP="00D0764D">
            <w:pPr>
              <w:pStyle w:val="NormalTabela"/>
              <w:rPr>
                <w:rStyle w:val="SubTtulo-AutoreVersoChar"/>
                <w:b w:val="0"/>
                <w:bCs w:val="0"/>
                <w:sz w:val="20"/>
              </w:rPr>
            </w:pPr>
            <w:r w:rsidRPr="33C3F44D">
              <w:rPr>
                <w:rStyle w:val="SubTtulo-AutoreVersoChar"/>
                <w:b w:val="0"/>
                <w:bCs w:val="0"/>
                <w:sz w:val="20"/>
              </w:rPr>
              <w:t>Rita de Cássia Rodrigues</w:t>
            </w:r>
          </w:p>
        </w:tc>
        <w:tc>
          <w:tcPr>
            <w:tcW w:w="2343" w:type="pct"/>
          </w:tcPr>
          <w:p w14:paraId="63007E62" w14:textId="7A606FAB" w:rsidR="00D0764D" w:rsidRPr="00B118A1" w:rsidRDefault="74A30D0A" w:rsidP="00D0764D">
            <w:pPr>
              <w:pStyle w:val="NormalTabela"/>
              <w:rPr>
                <w:rStyle w:val="SubTtulo-AutoreVersoChar"/>
                <w:b w:val="0"/>
                <w:bCs w:val="0"/>
                <w:sz w:val="20"/>
              </w:rPr>
            </w:pPr>
            <w:r w:rsidRPr="33C3F44D">
              <w:rPr>
                <w:rStyle w:val="SubTtulo-AutoreVersoChar"/>
                <w:b w:val="0"/>
                <w:bCs w:val="0"/>
                <w:sz w:val="20"/>
              </w:rPr>
              <w:t>Revisão Acadêmica</w:t>
            </w:r>
          </w:p>
        </w:tc>
      </w:tr>
      <w:tr w:rsidR="00D0764D" w:rsidRPr="00B118A1" w14:paraId="4266F9A8" w14:textId="77777777" w:rsidTr="003707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2" w:type="pct"/>
          </w:tcPr>
          <w:p w14:paraId="2519D102" w14:textId="77777777" w:rsidR="00D0764D" w:rsidRPr="00B118A1" w:rsidRDefault="00D0764D" w:rsidP="00D0764D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770" w:type="pct"/>
          </w:tcPr>
          <w:p w14:paraId="6A74094C" w14:textId="042070CD" w:rsidR="00D0764D" w:rsidRPr="00B118A1" w:rsidRDefault="0037074B" w:rsidP="00D0764D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>16/12/2025</w:t>
            </w:r>
          </w:p>
        </w:tc>
        <w:tc>
          <w:tcPr>
            <w:tcW w:w="1395" w:type="pct"/>
          </w:tcPr>
          <w:p w14:paraId="0095A512" w14:textId="011DF0FA" w:rsidR="00D0764D" w:rsidRPr="00B118A1" w:rsidRDefault="0037074B" w:rsidP="00D0764D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>Juliana Dini</w:t>
            </w:r>
          </w:p>
        </w:tc>
        <w:tc>
          <w:tcPr>
            <w:tcW w:w="2343" w:type="pct"/>
          </w:tcPr>
          <w:p w14:paraId="07EA4BB4" w14:textId="1B759CF6" w:rsidR="00D0764D" w:rsidRPr="00B118A1" w:rsidRDefault="0037074B" w:rsidP="00D0764D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>Revisão e formatação</w:t>
            </w:r>
          </w:p>
        </w:tc>
      </w:tr>
      <w:tr w:rsidR="00D0764D" w:rsidRPr="00B118A1" w14:paraId="5C0A6B5A" w14:textId="77777777" w:rsidTr="0037074B">
        <w:trPr>
          <w:trHeight w:val="77"/>
        </w:trPr>
        <w:tc>
          <w:tcPr>
            <w:tcW w:w="492" w:type="pct"/>
          </w:tcPr>
          <w:p w14:paraId="03846908" w14:textId="77777777" w:rsidR="00D0764D" w:rsidRPr="00B118A1" w:rsidRDefault="00D0764D" w:rsidP="00D0764D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770" w:type="pct"/>
          </w:tcPr>
          <w:p w14:paraId="09BDFC2D" w14:textId="77777777" w:rsidR="00D0764D" w:rsidRPr="00B118A1" w:rsidRDefault="00D0764D" w:rsidP="00D0764D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395" w:type="pct"/>
          </w:tcPr>
          <w:p w14:paraId="587FFA86" w14:textId="77777777" w:rsidR="00D0764D" w:rsidRPr="00B118A1" w:rsidRDefault="00D0764D" w:rsidP="00D0764D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343" w:type="pct"/>
          </w:tcPr>
          <w:p w14:paraId="40BADF04" w14:textId="77777777" w:rsidR="00D0764D" w:rsidRPr="00B118A1" w:rsidRDefault="00D0764D" w:rsidP="00D0764D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D0764D" w:rsidRPr="00B118A1" w14:paraId="6992642C" w14:textId="77777777" w:rsidTr="003707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2" w:type="pct"/>
          </w:tcPr>
          <w:p w14:paraId="16C53FCD" w14:textId="77777777" w:rsidR="00D0764D" w:rsidRPr="00B118A1" w:rsidRDefault="00D0764D" w:rsidP="00D0764D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770" w:type="pct"/>
          </w:tcPr>
          <w:p w14:paraId="282D68BA" w14:textId="77777777" w:rsidR="00D0764D" w:rsidRPr="00B118A1" w:rsidRDefault="00D0764D" w:rsidP="00D0764D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395" w:type="pct"/>
          </w:tcPr>
          <w:p w14:paraId="71176575" w14:textId="77777777" w:rsidR="00D0764D" w:rsidRPr="00B118A1" w:rsidRDefault="00D0764D" w:rsidP="00D0764D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343" w:type="pct"/>
          </w:tcPr>
          <w:p w14:paraId="299C3B0E" w14:textId="77777777" w:rsidR="00D0764D" w:rsidRPr="00B118A1" w:rsidRDefault="00D0764D" w:rsidP="00D0764D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</w:tbl>
    <w:p w14:paraId="6795F981" w14:textId="65B97AD4" w:rsidR="00A36C8B" w:rsidRPr="0037074B" w:rsidRDefault="00987BE0" w:rsidP="0037074B">
      <w:pPr>
        <w:pStyle w:val="SubTtulo-AutoreVerso"/>
        <w:jc w:val="both"/>
        <w:rPr>
          <w:rStyle w:val="SubTtulo-AutoreVersoChar"/>
          <w:b/>
        </w:rPr>
      </w:pPr>
      <w:r>
        <w:rPr>
          <w:rStyle w:val="SubTtulo-AutoreVersoChar"/>
        </w:rPr>
        <w:br w:type="page"/>
      </w:r>
    </w:p>
    <w:p w14:paraId="7F91AA84" w14:textId="77777777" w:rsidR="00A36C8B" w:rsidRPr="00077AA6" w:rsidRDefault="00A36C8B" w:rsidP="0037074B">
      <w:pPr>
        <w:pStyle w:val="Ttulo-Sumrios"/>
      </w:pPr>
      <w:r>
        <w:lastRenderedPageBreak/>
        <w:t>LISTA DE Figuras</w:t>
      </w:r>
    </w:p>
    <w:p w14:paraId="3455DD7E" w14:textId="02675AAA" w:rsidR="0075169D" w:rsidRDefault="00A36C8B">
      <w:pPr>
        <w:pStyle w:val="ndicedeilustraes"/>
        <w:rPr>
          <w:rFonts w:asciiTheme="minorHAnsi" w:eastAsiaTheme="minorEastAsia" w:hAnsiTheme="minorHAnsi" w:cstheme="minorBidi"/>
          <w:noProof/>
          <w:kern w:val="2"/>
          <w:sz w:val="22"/>
          <w:lang w:eastAsia="pt-BR"/>
          <w14:ligatures w14:val="standardContextual"/>
        </w:rPr>
      </w:pPr>
      <w:r>
        <w:rPr>
          <w:rFonts w:cs="Arial"/>
          <w:szCs w:val="24"/>
        </w:rPr>
        <w:fldChar w:fldCharType="begin"/>
      </w:r>
      <w:r>
        <w:rPr>
          <w:rFonts w:cs="Arial"/>
          <w:szCs w:val="24"/>
        </w:rPr>
        <w:instrText xml:space="preserve"> TOC \h \z \c "Figura" </w:instrText>
      </w:r>
      <w:r>
        <w:rPr>
          <w:rFonts w:cs="Arial"/>
          <w:szCs w:val="24"/>
        </w:rPr>
        <w:fldChar w:fldCharType="separate"/>
      </w:r>
      <w:hyperlink w:anchor="_Toc216800555" w:history="1">
        <w:r w:rsidR="0075169D" w:rsidRPr="003E5324">
          <w:rPr>
            <w:rStyle w:val="Hyperlink"/>
            <w:noProof/>
          </w:rPr>
          <w:t>Figura 1 – Exemplo de primeira entrega da fase 1 do PBL</w:t>
        </w:r>
        <w:r w:rsidR="0075169D">
          <w:rPr>
            <w:noProof/>
            <w:webHidden/>
          </w:rPr>
          <w:tab/>
        </w:r>
        <w:r w:rsidR="0075169D">
          <w:rPr>
            <w:noProof/>
            <w:webHidden/>
          </w:rPr>
          <w:fldChar w:fldCharType="begin"/>
        </w:r>
        <w:r w:rsidR="0075169D">
          <w:rPr>
            <w:noProof/>
            <w:webHidden/>
          </w:rPr>
          <w:instrText xml:space="preserve"> PAGEREF _Toc216800555 \h </w:instrText>
        </w:r>
        <w:r w:rsidR="0075169D">
          <w:rPr>
            <w:noProof/>
            <w:webHidden/>
          </w:rPr>
        </w:r>
        <w:r w:rsidR="0075169D">
          <w:rPr>
            <w:noProof/>
            <w:webHidden/>
          </w:rPr>
          <w:fldChar w:fldCharType="separate"/>
        </w:r>
        <w:r w:rsidR="0075169D">
          <w:rPr>
            <w:noProof/>
            <w:webHidden/>
          </w:rPr>
          <w:t>7</w:t>
        </w:r>
        <w:r w:rsidR="0075169D">
          <w:rPr>
            <w:noProof/>
            <w:webHidden/>
          </w:rPr>
          <w:fldChar w:fldCharType="end"/>
        </w:r>
      </w:hyperlink>
    </w:p>
    <w:p w14:paraId="5D1F080F" w14:textId="01137152" w:rsidR="0075169D" w:rsidRDefault="00755FCF">
      <w:pPr>
        <w:pStyle w:val="ndicedeilustraes"/>
        <w:rPr>
          <w:rFonts w:asciiTheme="minorHAnsi" w:eastAsiaTheme="minorEastAsia" w:hAnsiTheme="minorHAnsi" w:cstheme="minorBidi"/>
          <w:noProof/>
          <w:kern w:val="2"/>
          <w:sz w:val="22"/>
          <w:lang w:eastAsia="pt-BR"/>
          <w14:ligatures w14:val="standardContextual"/>
        </w:rPr>
      </w:pPr>
      <w:hyperlink w:anchor="_Toc216800556" w:history="1">
        <w:r w:rsidR="0075169D" w:rsidRPr="003E5324">
          <w:rPr>
            <w:rStyle w:val="Hyperlink"/>
            <w:noProof/>
          </w:rPr>
          <w:t>Figura 2 – Gestão de resíduos na cidade Alfa</w:t>
        </w:r>
        <w:r w:rsidR="0075169D">
          <w:rPr>
            <w:noProof/>
            <w:webHidden/>
          </w:rPr>
          <w:tab/>
        </w:r>
        <w:r w:rsidR="0075169D">
          <w:rPr>
            <w:noProof/>
            <w:webHidden/>
          </w:rPr>
          <w:fldChar w:fldCharType="begin"/>
        </w:r>
        <w:r w:rsidR="0075169D">
          <w:rPr>
            <w:noProof/>
            <w:webHidden/>
          </w:rPr>
          <w:instrText xml:space="preserve"> PAGEREF _Toc216800556 \h </w:instrText>
        </w:r>
        <w:r w:rsidR="0075169D">
          <w:rPr>
            <w:noProof/>
            <w:webHidden/>
          </w:rPr>
        </w:r>
        <w:r w:rsidR="0075169D">
          <w:rPr>
            <w:noProof/>
            <w:webHidden/>
          </w:rPr>
          <w:fldChar w:fldCharType="separate"/>
        </w:r>
        <w:r w:rsidR="0075169D">
          <w:rPr>
            <w:noProof/>
            <w:webHidden/>
          </w:rPr>
          <w:t>8</w:t>
        </w:r>
        <w:r w:rsidR="0075169D">
          <w:rPr>
            <w:noProof/>
            <w:webHidden/>
          </w:rPr>
          <w:fldChar w:fldCharType="end"/>
        </w:r>
      </w:hyperlink>
    </w:p>
    <w:p w14:paraId="0A8506C3" w14:textId="1E144473" w:rsidR="0075169D" w:rsidRDefault="00755FCF">
      <w:pPr>
        <w:pStyle w:val="ndicedeilustraes"/>
        <w:rPr>
          <w:rFonts w:asciiTheme="minorHAnsi" w:eastAsiaTheme="minorEastAsia" w:hAnsiTheme="minorHAnsi" w:cstheme="minorBidi"/>
          <w:noProof/>
          <w:kern w:val="2"/>
          <w:sz w:val="22"/>
          <w:lang w:eastAsia="pt-BR"/>
          <w14:ligatures w14:val="standardContextual"/>
        </w:rPr>
      </w:pPr>
      <w:hyperlink w:anchor="_Toc216800557" w:history="1">
        <w:r w:rsidR="0075169D" w:rsidRPr="003E5324">
          <w:rPr>
            <w:rStyle w:val="Hyperlink"/>
            <w:noProof/>
          </w:rPr>
          <w:t xml:space="preserve">Figura 3 – O método de </w:t>
        </w:r>
        <w:r w:rsidR="0075169D" w:rsidRPr="003E5324">
          <w:rPr>
            <w:rStyle w:val="Hyperlink"/>
            <w:i/>
            <w:iCs/>
            <w:noProof/>
          </w:rPr>
          <w:t>design thinking</w:t>
        </w:r>
        <w:r w:rsidR="0075169D">
          <w:rPr>
            <w:noProof/>
            <w:webHidden/>
          </w:rPr>
          <w:tab/>
        </w:r>
        <w:r w:rsidR="0075169D">
          <w:rPr>
            <w:noProof/>
            <w:webHidden/>
          </w:rPr>
          <w:fldChar w:fldCharType="begin"/>
        </w:r>
        <w:r w:rsidR="0075169D">
          <w:rPr>
            <w:noProof/>
            <w:webHidden/>
          </w:rPr>
          <w:instrText xml:space="preserve"> PAGEREF _Toc216800557 \h </w:instrText>
        </w:r>
        <w:r w:rsidR="0075169D">
          <w:rPr>
            <w:noProof/>
            <w:webHidden/>
          </w:rPr>
        </w:r>
        <w:r w:rsidR="0075169D">
          <w:rPr>
            <w:noProof/>
            <w:webHidden/>
          </w:rPr>
          <w:fldChar w:fldCharType="separate"/>
        </w:r>
        <w:r w:rsidR="0075169D">
          <w:rPr>
            <w:noProof/>
            <w:webHidden/>
          </w:rPr>
          <w:t>9</w:t>
        </w:r>
        <w:r w:rsidR="0075169D">
          <w:rPr>
            <w:noProof/>
            <w:webHidden/>
          </w:rPr>
          <w:fldChar w:fldCharType="end"/>
        </w:r>
      </w:hyperlink>
    </w:p>
    <w:p w14:paraId="2C611C1E" w14:textId="46022C2D" w:rsidR="0075169D" w:rsidRDefault="00755FCF">
      <w:pPr>
        <w:pStyle w:val="ndicedeilustraes"/>
        <w:rPr>
          <w:rFonts w:asciiTheme="minorHAnsi" w:eastAsiaTheme="minorEastAsia" w:hAnsiTheme="minorHAnsi" w:cstheme="minorBidi"/>
          <w:noProof/>
          <w:kern w:val="2"/>
          <w:sz w:val="22"/>
          <w:lang w:eastAsia="pt-BR"/>
          <w14:ligatures w14:val="standardContextual"/>
        </w:rPr>
      </w:pPr>
      <w:hyperlink w:anchor="_Toc216800558" w:history="1">
        <w:r w:rsidR="0075169D" w:rsidRPr="003E5324">
          <w:rPr>
            <w:rStyle w:val="Hyperlink"/>
            <w:noProof/>
          </w:rPr>
          <w:t>Figura 4 – Mapa da empatia para o projeto de gestão de resíduos com foco na mão de obra de coleta</w:t>
        </w:r>
        <w:r w:rsidR="0075169D">
          <w:rPr>
            <w:noProof/>
            <w:webHidden/>
          </w:rPr>
          <w:tab/>
        </w:r>
        <w:r w:rsidR="0075169D">
          <w:rPr>
            <w:noProof/>
            <w:webHidden/>
          </w:rPr>
          <w:fldChar w:fldCharType="begin"/>
        </w:r>
        <w:r w:rsidR="0075169D">
          <w:rPr>
            <w:noProof/>
            <w:webHidden/>
          </w:rPr>
          <w:instrText xml:space="preserve"> PAGEREF _Toc216800558 \h </w:instrText>
        </w:r>
        <w:r w:rsidR="0075169D">
          <w:rPr>
            <w:noProof/>
            <w:webHidden/>
          </w:rPr>
        </w:r>
        <w:r w:rsidR="0075169D">
          <w:rPr>
            <w:noProof/>
            <w:webHidden/>
          </w:rPr>
          <w:fldChar w:fldCharType="separate"/>
        </w:r>
        <w:r w:rsidR="0075169D">
          <w:rPr>
            <w:noProof/>
            <w:webHidden/>
          </w:rPr>
          <w:t>12</w:t>
        </w:r>
        <w:r w:rsidR="0075169D">
          <w:rPr>
            <w:noProof/>
            <w:webHidden/>
          </w:rPr>
          <w:fldChar w:fldCharType="end"/>
        </w:r>
      </w:hyperlink>
    </w:p>
    <w:p w14:paraId="248063FF" w14:textId="6DF75EC1" w:rsidR="0075169D" w:rsidRDefault="00755FCF">
      <w:pPr>
        <w:pStyle w:val="ndicedeilustraes"/>
        <w:rPr>
          <w:rFonts w:asciiTheme="minorHAnsi" w:eastAsiaTheme="minorEastAsia" w:hAnsiTheme="minorHAnsi" w:cstheme="minorBidi"/>
          <w:noProof/>
          <w:kern w:val="2"/>
          <w:sz w:val="22"/>
          <w:lang w:eastAsia="pt-BR"/>
          <w14:ligatures w14:val="standardContextual"/>
        </w:rPr>
      </w:pPr>
      <w:hyperlink w:anchor="_Toc216800559" w:history="1">
        <w:r w:rsidR="0075169D" w:rsidRPr="003E5324">
          <w:rPr>
            <w:rStyle w:val="Hyperlink"/>
            <w:noProof/>
          </w:rPr>
          <w:t>Figura 5 – Persona Francisco que trabalha com coleta de resíduos recicláveis</w:t>
        </w:r>
        <w:r w:rsidR="0075169D">
          <w:rPr>
            <w:noProof/>
            <w:webHidden/>
          </w:rPr>
          <w:tab/>
        </w:r>
        <w:r w:rsidR="0075169D">
          <w:rPr>
            <w:noProof/>
            <w:webHidden/>
          </w:rPr>
          <w:fldChar w:fldCharType="begin"/>
        </w:r>
        <w:r w:rsidR="0075169D">
          <w:rPr>
            <w:noProof/>
            <w:webHidden/>
          </w:rPr>
          <w:instrText xml:space="preserve"> PAGEREF _Toc216800559 \h </w:instrText>
        </w:r>
        <w:r w:rsidR="0075169D">
          <w:rPr>
            <w:noProof/>
            <w:webHidden/>
          </w:rPr>
        </w:r>
        <w:r w:rsidR="0075169D">
          <w:rPr>
            <w:noProof/>
            <w:webHidden/>
          </w:rPr>
          <w:fldChar w:fldCharType="separate"/>
        </w:r>
        <w:r w:rsidR="0075169D">
          <w:rPr>
            <w:noProof/>
            <w:webHidden/>
          </w:rPr>
          <w:t>13</w:t>
        </w:r>
        <w:r w:rsidR="0075169D">
          <w:rPr>
            <w:noProof/>
            <w:webHidden/>
          </w:rPr>
          <w:fldChar w:fldCharType="end"/>
        </w:r>
      </w:hyperlink>
    </w:p>
    <w:p w14:paraId="6C88F0D8" w14:textId="7FC5374D" w:rsidR="0075169D" w:rsidRDefault="00755FCF">
      <w:pPr>
        <w:pStyle w:val="ndicedeilustraes"/>
        <w:rPr>
          <w:rFonts w:asciiTheme="minorHAnsi" w:eastAsiaTheme="minorEastAsia" w:hAnsiTheme="minorHAnsi" w:cstheme="minorBidi"/>
          <w:noProof/>
          <w:kern w:val="2"/>
          <w:sz w:val="22"/>
          <w:lang w:eastAsia="pt-BR"/>
          <w14:ligatures w14:val="standardContextual"/>
        </w:rPr>
      </w:pPr>
      <w:hyperlink w:anchor="_Toc216800560" w:history="1">
        <w:r w:rsidR="0075169D" w:rsidRPr="003E5324">
          <w:rPr>
            <w:rStyle w:val="Hyperlink"/>
            <w:noProof/>
          </w:rPr>
          <w:t>Figura 6 – Jornada da persona relacionada a coleta de resíduos recicláveis</w:t>
        </w:r>
        <w:r w:rsidR="0075169D">
          <w:rPr>
            <w:noProof/>
            <w:webHidden/>
          </w:rPr>
          <w:tab/>
        </w:r>
        <w:r w:rsidR="0075169D">
          <w:rPr>
            <w:noProof/>
            <w:webHidden/>
          </w:rPr>
          <w:fldChar w:fldCharType="begin"/>
        </w:r>
        <w:r w:rsidR="0075169D">
          <w:rPr>
            <w:noProof/>
            <w:webHidden/>
          </w:rPr>
          <w:instrText xml:space="preserve"> PAGEREF _Toc216800560 \h </w:instrText>
        </w:r>
        <w:r w:rsidR="0075169D">
          <w:rPr>
            <w:noProof/>
            <w:webHidden/>
          </w:rPr>
        </w:r>
        <w:r w:rsidR="0075169D">
          <w:rPr>
            <w:noProof/>
            <w:webHidden/>
          </w:rPr>
          <w:fldChar w:fldCharType="separate"/>
        </w:r>
        <w:r w:rsidR="0075169D">
          <w:rPr>
            <w:noProof/>
            <w:webHidden/>
          </w:rPr>
          <w:t>14</w:t>
        </w:r>
        <w:r w:rsidR="0075169D">
          <w:rPr>
            <w:noProof/>
            <w:webHidden/>
          </w:rPr>
          <w:fldChar w:fldCharType="end"/>
        </w:r>
      </w:hyperlink>
    </w:p>
    <w:p w14:paraId="5C8C8C0C" w14:textId="489EF4E4" w:rsidR="0075169D" w:rsidRDefault="00755FCF">
      <w:pPr>
        <w:pStyle w:val="ndicedeilustraes"/>
        <w:rPr>
          <w:rFonts w:asciiTheme="minorHAnsi" w:eastAsiaTheme="minorEastAsia" w:hAnsiTheme="minorHAnsi" w:cstheme="minorBidi"/>
          <w:noProof/>
          <w:kern w:val="2"/>
          <w:sz w:val="22"/>
          <w:lang w:eastAsia="pt-BR"/>
          <w14:ligatures w14:val="standardContextual"/>
        </w:rPr>
      </w:pPr>
      <w:hyperlink w:anchor="_Toc216800561" w:history="1">
        <w:r w:rsidR="0075169D" w:rsidRPr="003E5324">
          <w:rPr>
            <w:rStyle w:val="Hyperlink"/>
            <w:noProof/>
          </w:rPr>
          <w:t>Figura 7 – Visão do produto e quadro “É Não é Faz Não faz”</w:t>
        </w:r>
        <w:r w:rsidR="0075169D">
          <w:rPr>
            <w:noProof/>
            <w:webHidden/>
          </w:rPr>
          <w:tab/>
        </w:r>
        <w:r w:rsidR="0075169D">
          <w:rPr>
            <w:noProof/>
            <w:webHidden/>
          </w:rPr>
          <w:fldChar w:fldCharType="begin"/>
        </w:r>
        <w:r w:rsidR="0075169D">
          <w:rPr>
            <w:noProof/>
            <w:webHidden/>
          </w:rPr>
          <w:instrText xml:space="preserve"> PAGEREF _Toc216800561 \h </w:instrText>
        </w:r>
        <w:r w:rsidR="0075169D">
          <w:rPr>
            <w:noProof/>
            <w:webHidden/>
          </w:rPr>
        </w:r>
        <w:r w:rsidR="0075169D">
          <w:rPr>
            <w:noProof/>
            <w:webHidden/>
          </w:rPr>
          <w:fldChar w:fldCharType="separate"/>
        </w:r>
        <w:r w:rsidR="0075169D">
          <w:rPr>
            <w:noProof/>
            <w:webHidden/>
          </w:rPr>
          <w:t>15</w:t>
        </w:r>
        <w:r w:rsidR="0075169D">
          <w:rPr>
            <w:noProof/>
            <w:webHidden/>
          </w:rPr>
          <w:fldChar w:fldCharType="end"/>
        </w:r>
      </w:hyperlink>
    </w:p>
    <w:p w14:paraId="16E592AF" w14:textId="6244172C" w:rsidR="0075169D" w:rsidRDefault="00755FCF">
      <w:pPr>
        <w:pStyle w:val="ndicedeilustraes"/>
        <w:rPr>
          <w:rFonts w:asciiTheme="minorHAnsi" w:eastAsiaTheme="minorEastAsia" w:hAnsiTheme="minorHAnsi" w:cstheme="minorBidi"/>
          <w:noProof/>
          <w:kern w:val="2"/>
          <w:sz w:val="22"/>
          <w:lang w:eastAsia="pt-BR"/>
          <w14:ligatures w14:val="standardContextual"/>
        </w:rPr>
      </w:pPr>
      <w:hyperlink w:anchor="_Toc216800562" w:history="1">
        <w:r w:rsidR="0075169D" w:rsidRPr="003E5324">
          <w:rPr>
            <w:rStyle w:val="Hyperlink"/>
            <w:noProof/>
          </w:rPr>
          <w:t>Figura 8 – Projeto conceitual de banco de dados - ReciclaData</w:t>
        </w:r>
        <w:r w:rsidR="0075169D">
          <w:rPr>
            <w:noProof/>
            <w:webHidden/>
          </w:rPr>
          <w:tab/>
        </w:r>
        <w:r w:rsidR="0075169D">
          <w:rPr>
            <w:noProof/>
            <w:webHidden/>
          </w:rPr>
          <w:fldChar w:fldCharType="begin"/>
        </w:r>
        <w:r w:rsidR="0075169D">
          <w:rPr>
            <w:noProof/>
            <w:webHidden/>
          </w:rPr>
          <w:instrText xml:space="preserve"> PAGEREF _Toc216800562 \h </w:instrText>
        </w:r>
        <w:r w:rsidR="0075169D">
          <w:rPr>
            <w:noProof/>
            <w:webHidden/>
          </w:rPr>
        </w:r>
        <w:r w:rsidR="0075169D">
          <w:rPr>
            <w:noProof/>
            <w:webHidden/>
          </w:rPr>
          <w:fldChar w:fldCharType="separate"/>
        </w:r>
        <w:r w:rsidR="0075169D">
          <w:rPr>
            <w:noProof/>
            <w:webHidden/>
          </w:rPr>
          <w:t>18</w:t>
        </w:r>
        <w:r w:rsidR="0075169D">
          <w:rPr>
            <w:noProof/>
            <w:webHidden/>
          </w:rPr>
          <w:fldChar w:fldCharType="end"/>
        </w:r>
      </w:hyperlink>
    </w:p>
    <w:p w14:paraId="003913C0" w14:textId="0C3391AB" w:rsidR="0075169D" w:rsidRDefault="00755FCF">
      <w:pPr>
        <w:pStyle w:val="ndicedeilustraes"/>
        <w:rPr>
          <w:rFonts w:asciiTheme="minorHAnsi" w:eastAsiaTheme="minorEastAsia" w:hAnsiTheme="minorHAnsi" w:cstheme="minorBidi"/>
          <w:noProof/>
          <w:kern w:val="2"/>
          <w:sz w:val="22"/>
          <w:lang w:eastAsia="pt-BR"/>
          <w14:ligatures w14:val="standardContextual"/>
        </w:rPr>
      </w:pPr>
      <w:hyperlink w:anchor="_Toc216800563" w:history="1">
        <w:r w:rsidR="0075169D" w:rsidRPr="003E5324">
          <w:rPr>
            <w:rStyle w:val="Hyperlink"/>
            <w:noProof/>
          </w:rPr>
          <w:t>Figura 9 – Sugestão para nome dos arquivos a serem entregues</w:t>
        </w:r>
        <w:r w:rsidR="0075169D">
          <w:rPr>
            <w:noProof/>
            <w:webHidden/>
          </w:rPr>
          <w:tab/>
        </w:r>
        <w:r w:rsidR="0075169D">
          <w:rPr>
            <w:noProof/>
            <w:webHidden/>
          </w:rPr>
          <w:fldChar w:fldCharType="begin"/>
        </w:r>
        <w:r w:rsidR="0075169D">
          <w:rPr>
            <w:noProof/>
            <w:webHidden/>
          </w:rPr>
          <w:instrText xml:space="preserve"> PAGEREF _Toc216800563 \h </w:instrText>
        </w:r>
        <w:r w:rsidR="0075169D">
          <w:rPr>
            <w:noProof/>
            <w:webHidden/>
          </w:rPr>
        </w:r>
        <w:r w:rsidR="0075169D">
          <w:rPr>
            <w:noProof/>
            <w:webHidden/>
          </w:rPr>
          <w:fldChar w:fldCharType="separate"/>
        </w:r>
        <w:r w:rsidR="0075169D">
          <w:rPr>
            <w:noProof/>
            <w:webHidden/>
          </w:rPr>
          <w:t>19</w:t>
        </w:r>
        <w:r w:rsidR="0075169D">
          <w:rPr>
            <w:noProof/>
            <w:webHidden/>
          </w:rPr>
          <w:fldChar w:fldCharType="end"/>
        </w:r>
      </w:hyperlink>
    </w:p>
    <w:p w14:paraId="590B591E" w14:textId="28B76DDD" w:rsidR="00A36C8B" w:rsidRDefault="00A36C8B" w:rsidP="0037074B">
      <w:pPr>
        <w:pStyle w:val="ndicedeilustraes"/>
        <w:sectPr w:rsidR="00A36C8B" w:rsidSect="00A36C8B">
          <w:pgSz w:w="11906" w:h="16838" w:code="9"/>
          <w:pgMar w:top="1701" w:right="1134" w:bottom="1134" w:left="1701" w:header="709" w:footer="709" w:gutter="0"/>
          <w:cols w:space="708"/>
          <w:titlePg/>
          <w:docGrid w:linePitch="360"/>
        </w:sectPr>
      </w:pPr>
      <w:r>
        <w:fldChar w:fldCharType="end"/>
      </w:r>
    </w:p>
    <w:p w14:paraId="2A3FD519" w14:textId="462B583B" w:rsidR="0037074B" w:rsidRDefault="0037074B" w:rsidP="0037074B">
      <w:pPr>
        <w:pStyle w:val="Ttulo-Sumrios"/>
        <w:rPr>
          <w:lang w:eastAsia="ar-SA"/>
        </w:rPr>
      </w:pPr>
      <w:r w:rsidRPr="00077AA6">
        <w:lastRenderedPageBreak/>
        <w:t xml:space="preserve">LISTA DE </w:t>
      </w:r>
      <w:r w:rsidR="00764883">
        <w:t>QUADROS</w:t>
      </w:r>
    </w:p>
    <w:p w14:paraId="314B9680" w14:textId="4D65424F" w:rsidR="00764883" w:rsidRDefault="00764883">
      <w:pPr>
        <w:pStyle w:val="ndicedeilustraes"/>
        <w:rPr>
          <w:rFonts w:asciiTheme="minorHAnsi" w:eastAsiaTheme="minorEastAsia" w:hAnsiTheme="minorHAnsi" w:cstheme="minorBidi"/>
          <w:noProof/>
          <w:kern w:val="2"/>
          <w:sz w:val="22"/>
          <w:lang w:eastAsia="pt-BR"/>
          <w14:ligatures w14:val="standardContextual"/>
        </w:rPr>
      </w:pPr>
      <w:r>
        <w:rPr>
          <w:b/>
          <w:caps/>
        </w:rPr>
        <w:fldChar w:fldCharType="begin"/>
      </w:r>
      <w:r>
        <w:rPr>
          <w:b/>
          <w:caps/>
        </w:rPr>
        <w:instrText xml:space="preserve"> TOC \h \z \c "Quadro" </w:instrText>
      </w:r>
      <w:r>
        <w:rPr>
          <w:b/>
          <w:caps/>
        </w:rPr>
        <w:fldChar w:fldCharType="separate"/>
      </w:r>
      <w:hyperlink w:anchor="_Toc216800474" w:history="1">
        <w:r w:rsidRPr="00F05F5F">
          <w:rPr>
            <w:rStyle w:val="Hyperlink"/>
            <w:noProof/>
          </w:rPr>
          <w:t>Quadro 1 – Principais entregáveis da fase 1 do PBL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_Toc216800474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D98032" w14:textId="0AF3ADAB" w:rsidR="00764883" w:rsidRDefault="00755FCF">
      <w:pPr>
        <w:pStyle w:val="ndicedeilustraes"/>
        <w:rPr>
          <w:rFonts w:asciiTheme="minorHAnsi" w:eastAsiaTheme="minorEastAsia" w:hAnsiTheme="minorHAnsi" w:cstheme="minorBidi"/>
          <w:noProof/>
          <w:kern w:val="2"/>
          <w:sz w:val="22"/>
          <w:lang w:eastAsia="pt-BR"/>
          <w14:ligatures w14:val="standardContextual"/>
        </w:rPr>
      </w:pPr>
      <w:hyperlink w:anchor="_Toc216800475" w:history="1">
        <w:r w:rsidR="00764883" w:rsidRPr="00F05F5F">
          <w:rPr>
            <w:rStyle w:val="Hyperlink"/>
            <w:noProof/>
          </w:rPr>
          <w:t>Quadro 2 – Requisitos para definição do projeto de banco de dados de reciclagem de resíduos</w:t>
        </w:r>
        <w:r w:rsidR="00764883">
          <w:rPr>
            <w:noProof/>
            <w:webHidden/>
          </w:rPr>
          <w:tab/>
        </w:r>
        <w:r w:rsidR="00764883">
          <w:rPr>
            <w:noProof/>
            <w:webHidden/>
          </w:rPr>
          <w:fldChar w:fldCharType="begin"/>
        </w:r>
        <w:r w:rsidR="00764883">
          <w:rPr>
            <w:noProof/>
            <w:webHidden/>
          </w:rPr>
          <w:instrText xml:space="preserve"> PAGEREF _Toc216800475 \h </w:instrText>
        </w:r>
        <w:r w:rsidR="00764883">
          <w:rPr>
            <w:noProof/>
            <w:webHidden/>
          </w:rPr>
        </w:r>
        <w:r w:rsidR="00764883">
          <w:rPr>
            <w:noProof/>
            <w:webHidden/>
          </w:rPr>
          <w:fldChar w:fldCharType="separate"/>
        </w:r>
        <w:r w:rsidR="00764883">
          <w:rPr>
            <w:noProof/>
            <w:webHidden/>
          </w:rPr>
          <w:t>17</w:t>
        </w:r>
        <w:r w:rsidR="00764883">
          <w:rPr>
            <w:noProof/>
            <w:webHidden/>
          </w:rPr>
          <w:fldChar w:fldCharType="end"/>
        </w:r>
      </w:hyperlink>
    </w:p>
    <w:p w14:paraId="5440D505" w14:textId="2217D3E2" w:rsidR="00A36C8B" w:rsidRDefault="00764883" w:rsidP="0037074B">
      <w:pPr>
        <w:pStyle w:val="Ttulo-Sumrios"/>
        <w:rPr>
          <w:lang w:eastAsia="ar-SA"/>
        </w:rPr>
        <w:sectPr w:rsidR="00A36C8B" w:rsidSect="00A36C8B">
          <w:pgSz w:w="11906" w:h="16838" w:code="9"/>
          <w:pgMar w:top="1701" w:right="1134" w:bottom="1134" w:left="1701" w:header="709" w:footer="709" w:gutter="0"/>
          <w:cols w:space="708"/>
          <w:titlePg/>
          <w:docGrid w:linePitch="360"/>
        </w:sectPr>
      </w:pPr>
      <w:r>
        <w:rPr>
          <w:rFonts w:cs="Calibri"/>
          <w:b w:val="0"/>
          <w:caps w:val="0"/>
          <w:lang w:eastAsia="ar-SA"/>
        </w:rPr>
        <w:fldChar w:fldCharType="end"/>
      </w:r>
    </w:p>
    <w:p w14:paraId="406B0B4C" w14:textId="77777777" w:rsidR="0037074B" w:rsidRPr="00316877" w:rsidRDefault="0037074B" w:rsidP="0037074B">
      <w:pPr>
        <w:pStyle w:val="Ttulo-Sumrios"/>
      </w:pPr>
      <w:r>
        <w:rPr>
          <w:rFonts w:cs="Arial"/>
        </w:rPr>
        <w:lastRenderedPageBreak/>
        <w:t xml:space="preserve"> </w:t>
      </w:r>
      <w:r>
        <w:t xml:space="preserve"> </w:t>
      </w:r>
      <w:r w:rsidRPr="00316877">
        <w:t>Sumário</w:t>
      </w:r>
    </w:p>
    <w:p w14:paraId="7709AD84" w14:textId="1ACEC9D4" w:rsidR="00764883" w:rsidRDefault="0037074B">
      <w:pPr>
        <w:pStyle w:val="Sumrio1"/>
        <w:rPr>
          <w:rFonts w:asciiTheme="minorHAnsi" w:eastAsiaTheme="minorEastAsia" w:hAnsiTheme="minorHAnsi" w:cstheme="minorBidi"/>
          <w:caps w:val="0"/>
          <w:kern w:val="2"/>
          <w:sz w:val="22"/>
          <w:lang w:eastAsia="pt-BR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6800485" w:history="1">
        <w:r w:rsidR="00764883" w:rsidRPr="00982BD2">
          <w:rPr>
            <w:rStyle w:val="Hyperlink"/>
          </w:rPr>
          <w:t>EXERCÍCIO GUIADO</w:t>
        </w:r>
        <w:r w:rsidR="00764883">
          <w:rPr>
            <w:webHidden/>
          </w:rPr>
          <w:tab/>
        </w:r>
        <w:r w:rsidR="00764883">
          <w:rPr>
            <w:webHidden/>
          </w:rPr>
          <w:fldChar w:fldCharType="begin"/>
        </w:r>
        <w:r w:rsidR="00764883">
          <w:rPr>
            <w:webHidden/>
          </w:rPr>
          <w:instrText xml:space="preserve"> PAGEREF _Toc216800485 \h </w:instrText>
        </w:r>
        <w:r w:rsidR="00764883">
          <w:rPr>
            <w:webHidden/>
          </w:rPr>
        </w:r>
        <w:r w:rsidR="00764883">
          <w:rPr>
            <w:webHidden/>
          </w:rPr>
          <w:fldChar w:fldCharType="separate"/>
        </w:r>
        <w:r w:rsidR="00764883">
          <w:rPr>
            <w:webHidden/>
          </w:rPr>
          <w:t>6</w:t>
        </w:r>
        <w:r w:rsidR="00764883">
          <w:rPr>
            <w:webHidden/>
          </w:rPr>
          <w:fldChar w:fldCharType="end"/>
        </w:r>
      </w:hyperlink>
    </w:p>
    <w:p w14:paraId="4952A534" w14:textId="35A6CDEA" w:rsidR="00764883" w:rsidRDefault="00755FCF">
      <w:pPr>
        <w:pStyle w:val="Sumrio1"/>
        <w:rPr>
          <w:rFonts w:asciiTheme="minorHAnsi" w:eastAsiaTheme="minorEastAsia" w:hAnsiTheme="minorHAnsi" w:cstheme="minorBidi"/>
          <w:caps w:val="0"/>
          <w:kern w:val="2"/>
          <w:sz w:val="22"/>
          <w:lang w:eastAsia="pt-BR"/>
          <w14:ligatures w14:val="standardContextual"/>
        </w:rPr>
      </w:pPr>
      <w:hyperlink w:anchor="_Toc216800486" w:history="1">
        <w:r w:rsidR="00764883" w:rsidRPr="00982BD2">
          <w:rPr>
            <w:rStyle w:val="Hyperlink"/>
          </w:rPr>
          <w:t>1 A JUSTIFICATIVA</w:t>
        </w:r>
        <w:r w:rsidR="00764883">
          <w:rPr>
            <w:webHidden/>
          </w:rPr>
          <w:tab/>
        </w:r>
        <w:r w:rsidR="00764883">
          <w:rPr>
            <w:webHidden/>
          </w:rPr>
          <w:fldChar w:fldCharType="begin"/>
        </w:r>
        <w:r w:rsidR="00764883">
          <w:rPr>
            <w:webHidden/>
          </w:rPr>
          <w:instrText xml:space="preserve"> PAGEREF _Toc216800486 \h </w:instrText>
        </w:r>
        <w:r w:rsidR="00764883">
          <w:rPr>
            <w:webHidden/>
          </w:rPr>
        </w:r>
        <w:r w:rsidR="00764883">
          <w:rPr>
            <w:webHidden/>
          </w:rPr>
          <w:fldChar w:fldCharType="separate"/>
        </w:r>
        <w:r w:rsidR="00764883">
          <w:rPr>
            <w:webHidden/>
          </w:rPr>
          <w:t>6</w:t>
        </w:r>
        <w:r w:rsidR="00764883">
          <w:rPr>
            <w:webHidden/>
          </w:rPr>
          <w:fldChar w:fldCharType="end"/>
        </w:r>
      </w:hyperlink>
    </w:p>
    <w:p w14:paraId="0298864C" w14:textId="658F69A9" w:rsidR="00764883" w:rsidRDefault="00755FCF">
      <w:pPr>
        <w:pStyle w:val="Sumrio1"/>
        <w:rPr>
          <w:rFonts w:asciiTheme="minorHAnsi" w:eastAsiaTheme="minorEastAsia" w:hAnsiTheme="minorHAnsi" w:cstheme="minorBidi"/>
          <w:caps w:val="0"/>
          <w:kern w:val="2"/>
          <w:sz w:val="22"/>
          <w:lang w:eastAsia="pt-BR"/>
          <w14:ligatures w14:val="standardContextual"/>
        </w:rPr>
      </w:pPr>
      <w:hyperlink w:anchor="_Toc216800487" w:history="1">
        <w:r w:rsidR="00764883" w:rsidRPr="00982BD2">
          <w:rPr>
            <w:rStyle w:val="Hyperlink"/>
          </w:rPr>
          <w:t>2 PRIMEIRA ENTREGA</w:t>
        </w:r>
        <w:r w:rsidR="00764883">
          <w:rPr>
            <w:webHidden/>
          </w:rPr>
          <w:tab/>
        </w:r>
        <w:r w:rsidR="00764883">
          <w:rPr>
            <w:webHidden/>
          </w:rPr>
          <w:fldChar w:fldCharType="begin"/>
        </w:r>
        <w:r w:rsidR="00764883">
          <w:rPr>
            <w:webHidden/>
          </w:rPr>
          <w:instrText xml:space="preserve"> PAGEREF _Toc216800487 \h </w:instrText>
        </w:r>
        <w:r w:rsidR="00764883">
          <w:rPr>
            <w:webHidden/>
          </w:rPr>
        </w:r>
        <w:r w:rsidR="00764883">
          <w:rPr>
            <w:webHidden/>
          </w:rPr>
          <w:fldChar w:fldCharType="separate"/>
        </w:r>
        <w:r w:rsidR="00764883">
          <w:rPr>
            <w:webHidden/>
          </w:rPr>
          <w:t>7</w:t>
        </w:r>
        <w:r w:rsidR="00764883">
          <w:rPr>
            <w:webHidden/>
          </w:rPr>
          <w:fldChar w:fldCharType="end"/>
        </w:r>
      </w:hyperlink>
    </w:p>
    <w:p w14:paraId="3064D33F" w14:textId="0982B90F" w:rsidR="00764883" w:rsidRDefault="00755FCF">
      <w:pPr>
        <w:pStyle w:val="Sumrio1"/>
        <w:rPr>
          <w:rFonts w:asciiTheme="minorHAnsi" w:eastAsiaTheme="minorEastAsia" w:hAnsiTheme="minorHAnsi" w:cstheme="minorBidi"/>
          <w:caps w:val="0"/>
          <w:kern w:val="2"/>
          <w:sz w:val="22"/>
          <w:lang w:eastAsia="pt-BR"/>
          <w14:ligatures w14:val="standardContextual"/>
        </w:rPr>
      </w:pPr>
      <w:hyperlink w:anchor="_Toc216800488" w:history="1">
        <w:r w:rsidR="00764883" w:rsidRPr="00982BD2">
          <w:rPr>
            <w:rStyle w:val="Hyperlink"/>
          </w:rPr>
          <w:t>3 CONTEXTUALIZAÇÃO Do PROBLEMA A SER RESOLVIDO</w:t>
        </w:r>
        <w:r w:rsidR="00764883">
          <w:rPr>
            <w:webHidden/>
          </w:rPr>
          <w:tab/>
        </w:r>
        <w:r w:rsidR="00764883">
          <w:rPr>
            <w:webHidden/>
          </w:rPr>
          <w:fldChar w:fldCharType="begin"/>
        </w:r>
        <w:r w:rsidR="00764883">
          <w:rPr>
            <w:webHidden/>
          </w:rPr>
          <w:instrText xml:space="preserve"> PAGEREF _Toc216800488 \h </w:instrText>
        </w:r>
        <w:r w:rsidR="00764883">
          <w:rPr>
            <w:webHidden/>
          </w:rPr>
        </w:r>
        <w:r w:rsidR="00764883">
          <w:rPr>
            <w:webHidden/>
          </w:rPr>
          <w:fldChar w:fldCharType="separate"/>
        </w:r>
        <w:r w:rsidR="00764883">
          <w:rPr>
            <w:webHidden/>
          </w:rPr>
          <w:t>8</w:t>
        </w:r>
        <w:r w:rsidR="00764883">
          <w:rPr>
            <w:webHidden/>
          </w:rPr>
          <w:fldChar w:fldCharType="end"/>
        </w:r>
      </w:hyperlink>
    </w:p>
    <w:p w14:paraId="2708F63A" w14:textId="7C18BD4B" w:rsidR="00764883" w:rsidRDefault="00755FCF">
      <w:pPr>
        <w:pStyle w:val="Sumrio1"/>
        <w:rPr>
          <w:rFonts w:asciiTheme="minorHAnsi" w:eastAsiaTheme="minorEastAsia" w:hAnsiTheme="minorHAnsi" w:cstheme="minorBidi"/>
          <w:caps w:val="0"/>
          <w:kern w:val="2"/>
          <w:sz w:val="22"/>
          <w:lang w:eastAsia="pt-BR"/>
          <w14:ligatures w14:val="standardContextual"/>
        </w:rPr>
      </w:pPr>
      <w:hyperlink w:anchor="_Toc216800489" w:history="1">
        <w:r w:rsidR="00764883" w:rsidRPr="00982BD2">
          <w:rPr>
            <w:rStyle w:val="Hyperlink"/>
          </w:rPr>
          <w:t>4 OS PRIMEIROS PASSOS NA IMERSÃO NO PROBLEMA</w:t>
        </w:r>
        <w:r w:rsidR="00764883">
          <w:rPr>
            <w:webHidden/>
          </w:rPr>
          <w:tab/>
        </w:r>
        <w:r w:rsidR="00764883">
          <w:rPr>
            <w:webHidden/>
          </w:rPr>
          <w:fldChar w:fldCharType="begin"/>
        </w:r>
        <w:r w:rsidR="00764883">
          <w:rPr>
            <w:webHidden/>
          </w:rPr>
          <w:instrText xml:space="preserve"> PAGEREF _Toc216800489 \h </w:instrText>
        </w:r>
        <w:r w:rsidR="00764883">
          <w:rPr>
            <w:webHidden/>
          </w:rPr>
        </w:r>
        <w:r w:rsidR="00764883">
          <w:rPr>
            <w:webHidden/>
          </w:rPr>
          <w:fldChar w:fldCharType="separate"/>
        </w:r>
        <w:r w:rsidR="00764883">
          <w:rPr>
            <w:webHidden/>
          </w:rPr>
          <w:t>9</w:t>
        </w:r>
        <w:r w:rsidR="00764883">
          <w:rPr>
            <w:webHidden/>
          </w:rPr>
          <w:fldChar w:fldCharType="end"/>
        </w:r>
      </w:hyperlink>
    </w:p>
    <w:p w14:paraId="1DDACD7D" w14:textId="6B80D601" w:rsidR="00764883" w:rsidRDefault="00755FCF">
      <w:pPr>
        <w:pStyle w:val="Sumrio1"/>
        <w:rPr>
          <w:rFonts w:asciiTheme="minorHAnsi" w:eastAsiaTheme="minorEastAsia" w:hAnsiTheme="minorHAnsi" w:cstheme="minorBidi"/>
          <w:caps w:val="0"/>
          <w:kern w:val="2"/>
          <w:sz w:val="22"/>
          <w:lang w:eastAsia="pt-BR"/>
          <w14:ligatures w14:val="standardContextual"/>
        </w:rPr>
      </w:pPr>
      <w:hyperlink w:anchor="_Toc216800490" w:history="1">
        <w:r w:rsidR="00764883" w:rsidRPr="00982BD2">
          <w:rPr>
            <w:rStyle w:val="Hyperlink"/>
          </w:rPr>
          <w:t>5 AVANÇANDO NAS REGRAS DE NEGÓCIO E REQUISITOS DO SISTEMA</w:t>
        </w:r>
        <w:r w:rsidR="00764883">
          <w:rPr>
            <w:webHidden/>
          </w:rPr>
          <w:tab/>
        </w:r>
        <w:r w:rsidR="00764883">
          <w:rPr>
            <w:webHidden/>
          </w:rPr>
          <w:fldChar w:fldCharType="begin"/>
        </w:r>
        <w:r w:rsidR="00764883">
          <w:rPr>
            <w:webHidden/>
          </w:rPr>
          <w:instrText xml:space="preserve"> PAGEREF _Toc216800490 \h </w:instrText>
        </w:r>
        <w:r w:rsidR="00764883">
          <w:rPr>
            <w:webHidden/>
          </w:rPr>
        </w:r>
        <w:r w:rsidR="00764883">
          <w:rPr>
            <w:webHidden/>
          </w:rPr>
          <w:fldChar w:fldCharType="separate"/>
        </w:r>
        <w:r w:rsidR="00764883">
          <w:rPr>
            <w:webHidden/>
          </w:rPr>
          <w:t>16</w:t>
        </w:r>
        <w:r w:rsidR="00764883">
          <w:rPr>
            <w:webHidden/>
          </w:rPr>
          <w:fldChar w:fldCharType="end"/>
        </w:r>
      </w:hyperlink>
    </w:p>
    <w:p w14:paraId="6E09F3A6" w14:textId="7EAD251F" w:rsidR="00764883" w:rsidRDefault="00755FCF">
      <w:pPr>
        <w:pStyle w:val="Sumrio1"/>
        <w:rPr>
          <w:rFonts w:asciiTheme="minorHAnsi" w:eastAsiaTheme="minorEastAsia" w:hAnsiTheme="minorHAnsi" w:cstheme="minorBidi"/>
          <w:caps w:val="0"/>
          <w:kern w:val="2"/>
          <w:sz w:val="22"/>
          <w:lang w:eastAsia="pt-BR"/>
          <w14:ligatures w14:val="standardContextual"/>
        </w:rPr>
      </w:pPr>
      <w:hyperlink w:anchor="_Toc216800491" w:history="1">
        <w:r w:rsidR="00764883" w:rsidRPr="00982BD2">
          <w:rPr>
            <w:rStyle w:val="Hyperlink"/>
          </w:rPr>
          <w:t>6 PROJETO CONCEITUAL DO BANCO DE DADOS</w:t>
        </w:r>
        <w:r w:rsidR="00764883">
          <w:rPr>
            <w:webHidden/>
          </w:rPr>
          <w:tab/>
        </w:r>
        <w:r w:rsidR="00764883">
          <w:rPr>
            <w:webHidden/>
          </w:rPr>
          <w:fldChar w:fldCharType="begin"/>
        </w:r>
        <w:r w:rsidR="00764883">
          <w:rPr>
            <w:webHidden/>
          </w:rPr>
          <w:instrText xml:space="preserve"> PAGEREF _Toc216800491 \h </w:instrText>
        </w:r>
        <w:r w:rsidR="00764883">
          <w:rPr>
            <w:webHidden/>
          </w:rPr>
        </w:r>
        <w:r w:rsidR="00764883">
          <w:rPr>
            <w:webHidden/>
          </w:rPr>
          <w:fldChar w:fldCharType="separate"/>
        </w:r>
        <w:r w:rsidR="00764883">
          <w:rPr>
            <w:webHidden/>
          </w:rPr>
          <w:t>18</w:t>
        </w:r>
        <w:r w:rsidR="00764883">
          <w:rPr>
            <w:webHidden/>
          </w:rPr>
          <w:fldChar w:fldCharType="end"/>
        </w:r>
      </w:hyperlink>
    </w:p>
    <w:p w14:paraId="0ED50CD6" w14:textId="04EA19CC" w:rsidR="00764883" w:rsidRDefault="00755FCF">
      <w:pPr>
        <w:pStyle w:val="Sumrio1"/>
        <w:rPr>
          <w:rFonts w:asciiTheme="minorHAnsi" w:eastAsiaTheme="minorEastAsia" w:hAnsiTheme="minorHAnsi" w:cstheme="minorBidi"/>
          <w:caps w:val="0"/>
          <w:kern w:val="2"/>
          <w:sz w:val="22"/>
          <w:lang w:eastAsia="pt-BR"/>
          <w14:ligatures w14:val="standardContextual"/>
        </w:rPr>
      </w:pPr>
      <w:hyperlink w:anchor="_Toc216800492" w:history="1">
        <w:r w:rsidR="00764883" w:rsidRPr="00982BD2">
          <w:rPr>
            <w:rStyle w:val="Hyperlink"/>
          </w:rPr>
          <w:t>7 ORIENTAÇÕES FINAIS</w:t>
        </w:r>
        <w:r w:rsidR="00764883">
          <w:rPr>
            <w:webHidden/>
          </w:rPr>
          <w:tab/>
        </w:r>
        <w:r w:rsidR="00764883">
          <w:rPr>
            <w:webHidden/>
          </w:rPr>
          <w:fldChar w:fldCharType="begin"/>
        </w:r>
        <w:r w:rsidR="00764883">
          <w:rPr>
            <w:webHidden/>
          </w:rPr>
          <w:instrText xml:space="preserve"> PAGEREF _Toc216800492 \h </w:instrText>
        </w:r>
        <w:r w:rsidR="00764883">
          <w:rPr>
            <w:webHidden/>
          </w:rPr>
        </w:r>
        <w:r w:rsidR="00764883">
          <w:rPr>
            <w:webHidden/>
          </w:rPr>
          <w:fldChar w:fldCharType="separate"/>
        </w:r>
        <w:r w:rsidR="00764883">
          <w:rPr>
            <w:webHidden/>
          </w:rPr>
          <w:t>19</w:t>
        </w:r>
        <w:r w:rsidR="00764883">
          <w:rPr>
            <w:webHidden/>
          </w:rPr>
          <w:fldChar w:fldCharType="end"/>
        </w:r>
      </w:hyperlink>
    </w:p>
    <w:p w14:paraId="1E5A2604" w14:textId="0964A286" w:rsidR="00764883" w:rsidRDefault="00755FCF">
      <w:pPr>
        <w:pStyle w:val="Sumrio1"/>
        <w:rPr>
          <w:rFonts w:asciiTheme="minorHAnsi" w:eastAsiaTheme="minorEastAsia" w:hAnsiTheme="minorHAnsi" w:cstheme="minorBidi"/>
          <w:caps w:val="0"/>
          <w:kern w:val="2"/>
          <w:sz w:val="22"/>
          <w:lang w:eastAsia="pt-BR"/>
          <w14:ligatures w14:val="standardContextual"/>
        </w:rPr>
      </w:pPr>
      <w:hyperlink w:anchor="_Toc216800493" w:history="1">
        <w:r w:rsidR="00764883" w:rsidRPr="00982BD2">
          <w:rPr>
            <w:rStyle w:val="Hyperlink"/>
          </w:rPr>
          <w:t>REFERÊNCIAS</w:t>
        </w:r>
        <w:r w:rsidR="00764883">
          <w:rPr>
            <w:webHidden/>
          </w:rPr>
          <w:tab/>
        </w:r>
        <w:r w:rsidR="00764883">
          <w:rPr>
            <w:webHidden/>
          </w:rPr>
          <w:fldChar w:fldCharType="begin"/>
        </w:r>
        <w:r w:rsidR="00764883">
          <w:rPr>
            <w:webHidden/>
          </w:rPr>
          <w:instrText xml:space="preserve"> PAGEREF _Toc216800493 \h </w:instrText>
        </w:r>
        <w:r w:rsidR="00764883">
          <w:rPr>
            <w:webHidden/>
          </w:rPr>
        </w:r>
        <w:r w:rsidR="00764883">
          <w:rPr>
            <w:webHidden/>
          </w:rPr>
          <w:fldChar w:fldCharType="separate"/>
        </w:r>
        <w:r w:rsidR="00764883">
          <w:rPr>
            <w:webHidden/>
          </w:rPr>
          <w:t>21</w:t>
        </w:r>
        <w:r w:rsidR="00764883">
          <w:rPr>
            <w:webHidden/>
          </w:rPr>
          <w:fldChar w:fldCharType="end"/>
        </w:r>
      </w:hyperlink>
    </w:p>
    <w:p w14:paraId="5ADCE7E0" w14:textId="03712ABE" w:rsidR="002E35AE" w:rsidRPr="0037074B" w:rsidRDefault="0037074B" w:rsidP="0037074B">
      <w:pPr>
        <w:pStyle w:val="Ttulo-Sumrios"/>
        <w:rPr>
          <w:rFonts w:cs="Arial"/>
        </w:rPr>
      </w:pPr>
      <w:r>
        <w:fldChar w:fldCharType="end"/>
      </w:r>
    </w:p>
    <w:p w14:paraId="67B85FA7" w14:textId="77777777" w:rsidR="00A36C8B" w:rsidRDefault="00A36C8B" w:rsidP="0037074B">
      <w:pPr>
        <w:pStyle w:val="Ttulo-Sumrios"/>
      </w:pPr>
    </w:p>
    <w:p w14:paraId="273A7D5C" w14:textId="77777777" w:rsidR="00A36C8B" w:rsidRPr="002E35AE" w:rsidRDefault="00A36C8B" w:rsidP="002E35AE">
      <w:pPr>
        <w:pStyle w:val="Comandodeprompt"/>
        <w:framePr w:wrap="around"/>
        <w:sectPr w:rsidR="00A36C8B" w:rsidRPr="002E35AE" w:rsidSect="00A36C8B">
          <w:pgSz w:w="11906" w:h="16838" w:code="9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6E9B8BAB" w14:textId="4AE4FF52" w:rsidR="000F0E4E" w:rsidRPr="00C73210" w:rsidRDefault="009E7C0D" w:rsidP="008507F3">
      <w:pPr>
        <w:pStyle w:val="Ttulo1"/>
      </w:pPr>
      <w:bookmarkStart w:id="0" w:name="_Toc216800485"/>
      <w:r>
        <w:lastRenderedPageBreak/>
        <w:t>EXERCÍCIO GUIADO</w:t>
      </w:r>
      <w:bookmarkEnd w:id="0"/>
    </w:p>
    <w:p w14:paraId="335578C2" w14:textId="2C53D5A0" w:rsidR="000433CD" w:rsidRDefault="000433CD" w:rsidP="008507F3">
      <w:pPr>
        <w:pStyle w:val="Ttulo1"/>
      </w:pPr>
      <w:bookmarkStart w:id="1" w:name="_Toc216800486"/>
      <w:r>
        <w:t xml:space="preserve">1 A </w:t>
      </w:r>
      <w:r w:rsidR="001727B6">
        <w:t>JUSTIFICATIVA</w:t>
      </w:r>
      <w:bookmarkEnd w:id="1"/>
    </w:p>
    <w:p w14:paraId="65B5458A" w14:textId="77777777" w:rsidR="0037074B" w:rsidRDefault="000433CD" w:rsidP="0037074B">
      <w:pPr>
        <w:ind w:firstLine="708"/>
      </w:pPr>
      <w:r>
        <w:t xml:space="preserve">O </w:t>
      </w:r>
      <w:r w:rsidR="0037074B">
        <w:t>e</w:t>
      </w:r>
      <w:r>
        <w:t xml:space="preserve">xercício </w:t>
      </w:r>
      <w:r w:rsidR="0037074B">
        <w:t>g</w:t>
      </w:r>
      <w:r>
        <w:t>uiado foi criado com o objetivo de orientar</w:t>
      </w:r>
      <w:r w:rsidR="001727B6">
        <w:t xml:space="preserve"> o(a) estudante</w:t>
      </w:r>
      <w:r>
        <w:t>, passo a passo, na construção das soluções para cada desafio proposto ao longo das fases do PBL</w:t>
      </w:r>
      <w:r w:rsidR="0037074B">
        <w:t>. E</w:t>
      </w:r>
      <w:r>
        <w:t>le funciona como um roteiro prático (</w:t>
      </w:r>
      <w:proofErr w:type="spellStart"/>
      <w:r w:rsidRPr="0037074B">
        <w:rPr>
          <w:i/>
          <w:iCs/>
        </w:rPr>
        <w:t>how-to</w:t>
      </w:r>
      <w:proofErr w:type="spellEnd"/>
      <w:r>
        <w:t>), apresentando o caminho a ser seguido, construindo os entregáveis solicitados e trazendo dicas para as principais decisões que deverão ser tomadas em cada etapa do projeto.</w:t>
      </w:r>
      <w:r w:rsidR="0037074B">
        <w:t xml:space="preserve"> </w:t>
      </w:r>
    </w:p>
    <w:p w14:paraId="02026C4B" w14:textId="7F150D89" w:rsidR="002F7C8D" w:rsidRPr="000355B9" w:rsidRDefault="002F7C8D" w:rsidP="0037074B">
      <w:pPr>
        <w:ind w:firstLine="708"/>
      </w:pPr>
      <w:r>
        <w:t>Para essa primeira fase, temos os seguintes entregáveis solicitados:</w:t>
      </w:r>
    </w:p>
    <w:tbl>
      <w:tblPr>
        <w:tblStyle w:val="Tabelacomgrade"/>
        <w:tblW w:w="9351" w:type="dxa"/>
        <w:tblLayout w:type="fixed"/>
        <w:tblLook w:val="04A0" w:firstRow="1" w:lastRow="0" w:firstColumn="1" w:lastColumn="0" w:noHBand="0" w:noVBand="1"/>
      </w:tblPr>
      <w:tblGrid>
        <w:gridCol w:w="2405"/>
        <w:gridCol w:w="4253"/>
        <w:gridCol w:w="2693"/>
      </w:tblGrid>
      <w:tr w:rsidR="0037074B" w14:paraId="16B51E00" w14:textId="77777777" w:rsidTr="007B17B1">
        <w:tc>
          <w:tcPr>
            <w:tcW w:w="2405" w:type="dxa"/>
          </w:tcPr>
          <w:p w14:paraId="44EBFB40" w14:textId="77777777" w:rsidR="0037074B" w:rsidRPr="00E360CC" w:rsidRDefault="0037074B" w:rsidP="007B17B1">
            <w:pPr>
              <w:ind w:firstLine="0"/>
              <w:rPr>
                <w:b/>
                <w:bCs/>
                <w:sz w:val="20"/>
                <w:szCs w:val="20"/>
              </w:rPr>
            </w:pPr>
            <w:r w:rsidRPr="00E360CC">
              <w:rPr>
                <w:b/>
                <w:bCs/>
                <w:sz w:val="20"/>
                <w:szCs w:val="20"/>
              </w:rPr>
              <w:t>ENTREGÁVEL</w:t>
            </w:r>
          </w:p>
        </w:tc>
        <w:tc>
          <w:tcPr>
            <w:tcW w:w="4253" w:type="dxa"/>
          </w:tcPr>
          <w:p w14:paraId="2C12A2CA" w14:textId="77777777" w:rsidR="0037074B" w:rsidRPr="00E360CC" w:rsidRDefault="0037074B" w:rsidP="007B17B1">
            <w:pPr>
              <w:ind w:firstLine="32"/>
              <w:jc w:val="left"/>
              <w:rPr>
                <w:b/>
                <w:bCs/>
                <w:sz w:val="20"/>
                <w:szCs w:val="20"/>
              </w:rPr>
            </w:pPr>
            <w:r w:rsidRPr="00E360CC">
              <w:rPr>
                <w:b/>
                <w:bCs/>
                <w:sz w:val="20"/>
                <w:szCs w:val="20"/>
              </w:rPr>
              <w:t>SUA MISSÃO</w:t>
            </w:r>
          </w:p>
        </w:tc>
        <w:tc>
          <w:tcPr>
            <w:tcW w:w="2693" w:type="dxa"/>
          </w:tcPr>
          <w:p w14:paraId="61FBDF5F" w14:textId="77777777" w:rsidR="0037074B" w:rsidRPr="00E360CC" w:rsidRDefault="0037074B" w:rsidP="007B17B1">
            <w:pPr>
              <w:ind w:left="93" w:firstLine="0"/>
              <w:jc w:val="left"/>
              <w:rPr>
                <w:b/>
                <w:bCs/>
                <w:sz w:val="20"/>
                <w:szCs w:val="20"/>
              </w:rPr>
            </w:pPr>
            <w:r w:rsidRPr="00E360CC">
              <w:rPr>
                <w:b/>
                <w:bCs/>
                <w:sz w:val="20"/>
                <w:szCs w:val="20"/>
              </w:rPr>
              <w:t>SUGESTÃO DE ENTREGA</w:t>
            </w:r>
          </w:p>
        </w:tc>
      </w:tr>
      <w:tr w:rsidR="0037074B" w14:paraId="6A95600D" w14:textId="77777777" w:rsidTr="007B17B1">
        <w:tc>
          <w:tcPr>
            <w:tcW w:w="2405" w:type="dxa"/>
            <w:vAlign w:val="center"/>
          </w:tcPr>
          <w:p w14:paraId="3D4C9B59" w14:textId="57C58E32" w:rsidR="0037074B" w:rsidRPr="0075169D" w:rsidRDefault="0037074B" w:rsidP="0075169D">
            <w:pPr>
              <w:pStyle w:val="PargrafodaLista"/>
            </w:pPr>
            <w:r w:rsidRPr="0075169D">
              <w:t>Mapa inicial da sua missão</w:t>
            </w:r>
          </w:p>
        </w:tc>
        <w:tc>
          <w:tcPr>
            <w:tcW w:w="4253" w:type="dxa"/>
          </w:tcPr>
          <w:p w14:paraId="3EF08BC2" w14:textId="77777777" w:rsidR="0037074B" w:rsidRPr="00E360CC" w:rsidRDefault="0037074B" w:rsidP="007B17B1">
            <w:pPr>
              <w:ind w:firstLine="0"/>
              <w:rPr>
                <w:sz w:val="20"/>
                <w:szCs w:val="20"/>
              </w:rPr>
            </w:pPr>
            <w:r w:rsidRPr="00E360CC">
              <w:rPr>
                <w:sz w:val="20"/>
                <w:szCs w:val="20"/>
              </w:rPr>
              <w:t>Definir os componentes, o nome da sua equipe e o desafio escolhido</w:t>
            </w:r>
            <w:r>
              <w:rPr>
                <w:sz w:val="20"/>
                <w:szCs w:val="20"/>
              </w:rPr>
              <w:t xml:space="preserve">. </w:t>
            </w:r>
          </w:p>
        </w:tc>
        <w:tc>
          <w:tcPr>
            <w:tcW w:w="2693" w:type="dxa"/>
            <w:vAlign w:val="center"/>
          </w:tcPr>
          <w:p w14:paraId="2D2E76EE" w14:textId="77777777" w:rsidR="0037074B" w:rsidRPr="00E360CC" w:rsidRDefault="0037074B" w:rsidP="007B17B1">
            <w:pPr>
              <w:ind w:firstLine="0"/>
              <w:jc w:val="left"/>
              <w:rPr>
                <w:sz w:val="20"/>
                <w:szCs w:val="20"/>
              </w:rPr>
            </w:pPr>
            <w:r w:rsidRPr="00E360CC">
              <w:rPr>
                <w:sz w:val="20"/>
                <w:szCs w:val="20"/>
              </w:rPr>
              <w:t>1º Slide do arquivo Template_Exercicio_Guiado.pptx (*arquivo no formato Powerpoint)</w:t>
            </w:r>
          </w:p>
        </w:tc>
      </w:tr>
      <w:tr w:rsidR="0037074B" w14:paraId="20202D5D" w14:textId="77777777" w:rsidTr="007B17B1">
        <w:tc>
          <w:tcPr>
            <w:tcW w:w="2405" w:type="dxa"/>
            <w:vAlign w:val="center"/>
          </w:tcPr>
          <w:p w14:paraId="7F92B985" w14:textId="77777777" w:rsidR="0037074B" w:rsidRPr="0075169D" w:rsidRDefault="0037074B" w:rsidP="0075169D">
            <w:pPr>
              <w:pStyle w:val="PargrafodaLista"/>
            </w:pPr>
            <w:r w:rsidRPr="0075169D">
              <w:t>Dossiê do problema</w:t>
            </w:r>
          </w:p>
        </w:tc>
        <w:tc>
          <w:tcPr>
            <w:tcW w:w="4253" w:type="dxa"/>
          </w:tcPr>
          <w:p w14:paraId="3AE42B9D" w14:textId="77777777" w:rsidR="0037074B" w:rsidRPr="00E360CC" w:rsidRDefault="0037074B" w:rsidP="007B17B1">
            <w:pPr>
              <w:ind w:firstLine="0"/>
              <w:rPr>
                <w:sz w:val="20"/>
                <w:szCs w:val="20"/>
              </w:rPr>
            </w:pPr>
            <w:r w:rsidRPr="00E360CC">
              <w:rPr>
                <w:sz w:val="20"/>
                <w:szCs w:val="20"/>
              </w:rPr>
              <w:t xml:space="preserve">Realizar uma imersão no problema utilizando pesquisa exploratória e pesquisa </w:t>
            </w:r>
            <w:proofErr w:type="spellStart"/>
            <w:r w:rsidRPr="00C91101">
              <w:rPr>
                <w:i/>
                <w:iCs/>
                <w:sz w:val="20"/>
                <w:szCs w:val="20"/>
              </w:rPr>
              <w:t>desk</w:t>
            </w:r>
            <w:proofErr w:type="spellEnd"/>
            <w:r w:rsidRPr="00C91101">
              <w:rPr>
                <w:i/>
                <w:iCs/>
                <w:sz w:val="20"/>
                <w:szCs w:val="20"/>
              </w:rPr>
              <w:t>,</w:t>
            </w:r>
            <w:r w:rsidRPr="00E360CC">
              <w:rPr>
                <w:sz w:val="20"/>
                <w:szCs w:val="20"/>
              </w:rPr>
              <w:t xml:space="preserve"> enten</w:t>
            </w:r>
            <w:r>
              <w:rPr>
                <w:sz w:val="20"/>
                <w:szCs w:val="20"/>
              </w:rPr>
              <w:t>den</w:t>
            </w:r>
            <w:r w:rsidRPr="00E360CC">
              <w:rPr>
                <w:sz w:val="20"/>
                <w:szCs w:val="20"/>
              </w:rPr>
              <w:t>do de forma adequada o contexto, as causas, quem é afetado e as potenciais dificuldades que podem surgir para a construção da solução.</w:t>
            </w:r>
          </w:p>
        </w:tc>
        <w:tc>
          <w:tcPr>
            <w:tcW w:w="2693" w:type="dxa"/>
            <w:vAlign w:val="center"/>
          </w:tcPr>
          <w:p w14:paraId="5E69E918" w14:textId="77777777" w:rsidR="0037074B" w:rsidRPr="00E360CC" w:rsidRDefault="0037074B" w:rsidP="007B17B1">
            <w:pPr>
              <w:ind w:firstLine="0"/>
              <w:rPr>
                <w:sz w:val="20"/>
                <w:szCs w:val="20"/>
              </w:rPr>
            </w:pPr>
            <w:r w:rsidRPr="00E360CC">
              <w:rPr>
                <w:sz w:val="20"/>
                <w:szCs w:val="20"/>
              </w:rPr>
              <w:t>2º Slide do arquivo Template_Exercicio_Guiado.pptx (*arquivo no formato Powerpoint)</w:t>
            </w:r>
          </w:p>
        </w:tc>
      </w:tr>
      <w:tr w:rsidR="0037074B" w14:paraId="6E36E3E5" w14:textId="77777777" w:rsidTr="007B17B1">
        <w:tc>
          <w:tcPr>
            <w:tcW w:w="2405" w:type="dxa"/>
            <w:vAlign w:val="center"/>
          </w:tcPr>
          <w:p w14:paraId="0D7914FE" w14:textId="77777777" w:rsidR="0037074B" w:rsidRPr="0075169D" w:rsidRDefault="0037074B" w:rsidP="0075169D">
            <w:pPr>
              <w:pStyle w:val="PargrafodaLista"/>
            </w:pPr>
            <w:r w:rsidRPr="0075169D">
              <w:t>Bússola da investigação e definição da solução</w:t>
            </w:r>
          </w:p>
        </w:tc>
        <w:tc>
          <w:tcPr>
            <w:tcW w:w="4253" w:type="dxa"/>
          </w:tcPr>
          <w:p w14:paraId="7926FD55" w14:textId="77777777" w:rsidR="0037074B" w:rsidRPr="00E360CC" w:rsidRDefault="0037074B" w:rsidP="007B17B1">
            <w:pPr>
              <w:ind w:firstLine="0"/>
              <w:rPr>
                <w:sz w:val="20"/>
                <w:szCs w:val="20"/>
              </w:rPr>
            </w:pPr>
            <w:r w:rsidRPr="00E360CC">
              <w:rPr>
                <w:sz w:val="20"/>
                <w:szCs w:val="20"/>
              </w:rPr>
              <w:t>Selecionar as melhores ideias de solução a partir dos principais problemas identificados. Definição do mapa da empatia e d</w:t>
            </w:r>
            <w:r>
              <w:rPr>
                <w:sz w:val="20"/>
                <w:szCs w:val="20"/>
              </w:rPr>
              <w:t>a</w:t>
            </w:r>
            <w:r w:rsidRPr="00E360CC">
              <w:rPr>
                <w:sz w:val="20"/>
                <w:szCs w:val="20"/>
              </w:rPr>
              <w:t xml:space="preserve">(s) </w:t>
            </w:r>
            <w:r w:rsidRPr="000B27E3">
              <w:rPr>
                <w:i/>
                <w:iCs/>
                <w:sz w:val="20"/>
                <w:szCs w:val="20"/>
              </w:rPr>
              <w:t>persona</w:t>
            </w:r>
            <w:r w:rsidRPr="00E360CC">
              <w:rPr>
                <w:sz w:val="20"/>
                <w:szCs w:val="20"/>
              </w:rPr>
              <w:t>(s) e jornada do cliente. Depois disso</w:t>
            </w:r>
            <w:r>
              <w:rPr>
                <w:sz w:val="20"/>
                <w:szCs w:val="20"/>
              </w:rPr>
              <w:t>,</w:t>
            </w:r>
            <w:r w:rsidRPr="00E360CC">
              <w:rPr>
                <w:sz w:val="20"/>
                <w:szCs w:val="20"/>
              </w:rPr>
              <w:t xml:space="preserve"> construir a </w:t>
            </w:r>
            <w:r>
              <w:rPr>
                <w:sz w:val="20"/>
                <w:szCs w:val="20"/>
              </w:rPr>
              <w:t>v</w:t>
            </w:r>
            <w:r w:rsidRPr="00E360CC">
              <w:rPr>
                <w:sz w:val="20"/>
                <w:szCs w:val="20"/>
              </w:rPr>
              <w:t>isão do produto com o quadro “É / Não é / Faz / Não faz”</w:t>
            </w:r>
            <w:r>
              <w:rPr>
                <w:sz w:val="20"/>
                <w:szCs w:val="20"/>
              </w:rPr>
              <w:t xml:space="preserve">. </w:t>
            </w:r>
          </w:p>
        </w:tc>
        <w:tc>
          <w:tcPr>
            <w:tcW w:w="2693" w:type="dxa"/>
            <w:vAlign w:val="center"/>
          </w:tcPr>
          <w:p w14:paraId="67D19465" w14:textId="77777777" w:rsidR="0037074B" w:rsidRPr="00E360CC" w:rsidRDefault="0037074B" w:rsidP="007B17B1">
            <w:pPr>
              <w:ind w:firstLine="0"/>
              <w:rPr>
                <w:sz w:val="20"/>
                <w:szCs w:val="20"/>
              </w:rPr>
            </w:pPr>
            <w:r w:rsidRPr="00E360CC">
              <w:rPr>
                <w:sz w:val="20"/>
                <w:szCs w:val="20"/>
              </w:rPr>
              <w:t>3º, 4º e 5º Slide do arquivo Template_Exercicio_Guiado.pptx (*arquivo no formato Powerpoint)</w:t>
            </w:r>
          </w:p>
        </w:tc>
      </w:tr>
      <w:tr w:rsidR="0037074B" w14:paraId="4C981FAD" w14:textId="77777777" w:rsidTr="007B17B1">
        <w:tc>
          <w:tcPr>
            <w:tcW w:w="2405" w:type="dxa"/>
            <w:vAlign w:val="center"/>
          </w:tcPr>
          <w:p w14:paraId="4AD1B609" w14:textId="77777777" w:rsidR="0037074B" w:rsidRPr="0075169D" w:rsidRDefault="0037074B" w:rsidP="0075169D">
            <w:pPr>
              <w:pStyle w:val="PargrafodaLista"/>
            </w:pPr>
            <w:r w:rsidRPr="0075169D">
              <w:t>Fundamentos do projeto de dados</w:t>
            </w:r>
          </w:p>
        </w:tc>
        <w:tc>
          <w:tcPr>
            <w:tcW w:w="4253" w:type="dxa"/>
          </w:tcPr>
          <w:p w14:paraId="6A415C32" w14:textId="77777777" w:rsidR="0037074B" w:rsidRPr="00E360CC" w:rsidRDefault="0037074B" w:rsidP="007B17B1">
            <w:pPr>
              <w:ind w:firstLine="0"/>
              <w:rPr>
                <w:sz w:val="20"/>
                <w:szCs w:val="20"/>
              </w:rPr>
            </w:pPr>
            <w:r w:rsidRPr="00E360CC">
              <w:rPr>
                <w:sz w:val="20"/>
                <w:szCs w:val="20"/>
              </w:rPr>
              <w:t>Descrição das principais regras de negócio</w:t>
            </w:r>
            <w:r>
              <w:rPr>
                <w:sz w:val="20"/>
                <w:szCs w:val="20"/>
              </w:rPr>
              <w:t xml:space="preserve"> e dos</w:t>
            </w:r>
            <w:r w:rsidRPr="00E360CC">
              <w:rPr>
                <w:sz w:val="20"/>
                <w:szCs w:val="20"/>
              </w:rPr>
              <w:t xml:space="preserve"> requisitos funcionais e não funcionais</w:t>
            </w:r>
            <w:r>
              <w:rPr>
                <w:sz w:val="20"/>
                <w:szCs w:val="20"/>
              </w:rPr>
              <w:t xml:space="preserve">. </w:t>
            </w:r>
          </w:p>
        </w:tc>
        <w:tc>
          <w:tcPr>
            <w:tcW w:w="2693" w:type="dxa"/>
          </w:tcPr>
          <w:p w14:paraId="687ADDB4" w14:textId="77777777" w:rsidR="0037074B" w:rsidRPr="00E360CC" w:rsidRDefault="0037074B" w:rsidP="007B17B1">
            <w:pPr>
              <w:ind w:firstLine="0"/>
              <w:rPr>
                <w:sz w:val="20"/>
                <w:szCs w:val="20"/>
              </w:rPr>
            </w:pPr>
            <w:r w:rsidRPr="00E360CC">
              <w:rPr>
                <w:sz w:val="20"/>
                <w:szCs w:val="20"/>
              </w:rPr>
              <w:t>7º Slide do arquivo Template_Exercicio_Guiado.pptx (*arquivo no formato Powerpoint)</w:t>
            </w:r>
          </w:p>
        </w:tc>
      </w:tr>
      <w:tr w:rsidR="0037074B" w14:paraId="39A5E1D8" w14:textId="77777777" w:rsidTr="007B17B1">
        <w:tc>
          <w:tcPr>
            <w:tcW w:w="2405" w:type="dxa"/>
            <w:vAlign w:val="center"/>
          </w:tcPr>
          <w:p w14:paraId="03040F29" w14:textId="77777777" w:rsidR="0037074B" w:rsidRPr="0075169D" w:rsidRDefault="0037074B" w:rsidP="0075169D">
            <w:pPr>
              <w:pStyle w:val="PargrafodaLista"/>
            </w:pPr>
            <w:r w:rsidRPr="0075169D">
              <w:t>Planta baixa dos dados</w:t>
            </w:r>
          </w:p>
        </w:tc>
        <w:tc>
          <w:tcPr>
            <w:tcW w:w="4253" w:type="dxa"/>
          </w:tcPr>
          <w:p w14:paraId="4DC64D2B" w14:textId="77777777" w:rsidR="0037074B" w:rsidRPr="00E360CC" w:rsidRDefault="0037074B" w:rsidP="007B17B1">
            <w:pPr>
              <w:ind w:firstLine="0"/>
              <w:rPr>
                <w:sz w:val="20"/>
                <w:szCs w:val="20"/>
              </w:rPr>
            </w:pPr>
            <w:r w:rsidRPr="00E360CC">
              <w:rPr>
                <w:sz w:val="20"/>
                <w:szCs w:val="20"/>
              </w:rPr>
              <w:t xml:space="preserve">Desenhar como os dados se conectam com a criação do </w:t>
            </w:r>
            <w:r>
              <w:rPr>
                <w:sz w:val="20"/>
                <w:szCs w:val="20"/>
              </w:rPr>
              <w:t>m</w:t>
            </w:r>
            <w:r w:rsidRPr="00E360CC">
              <w:rPr>
                <w:sz w:val="20"/>
                <w:szCs w:val="20"/>
              </w:rPr>
              <w:t xml:space="preserve">odelo </w:t>
            </w:r>
            <w:r>
              <w:rPr>
                <w:sz w:val="20"/>
                <w:szCs w:val="20"/>
              </w:rPr>
              <w:t>c</w:t>
            </w:r>
            <w:r w:rsidRPr="00E360CC">
              <w:rPr>
                <w:sz w:val="20"/>
                <w:szCs w:val="20"/>
              </w:rPr>
              <w:t>onceitual da solução.</w:t>
            </w:r>
          </w:p>
        </w:tc>
        <w:tc>
          <w:tcPr>
            <w:tcW w:w="2693" w:type="dxa"/>
          </w:tcPr>
          <w:p w14:paraId="4B8B4A15" w14:textId="77777777" w:rsidR="0037074B" w:rsidRPr="00E360CC" w:rsidRDefault="0037074B" w:rsidP="007B17B1">
            <w:pPr>
              <w:ind w:firstLine="0"/>
              <w:rPr>
                <w:sz w:val="20"/>
                <w:szCs w:val="20"/>
              </w:rPr>
            </w:pPr>
            <w:r w:rsidRPr="00E360CC">
              <w:rPr>
                <w:sz w:val="20"/>
                <w:szCs w:val="20"/>
              </w:rPr>
              <w:t>8_modelo_conceitual.jpg (*arquivo JPG)</w:t>
            </w:r>
          </w:p>
        </w:tc>
      </w:tr>
    </w:tbl>
    <w:p w14:paraId="2BD5E99F" w14:textId="4E10085D" w:rsidR="0037074B" w:rsidRPr="00E360CC" w:rsidRDefault="0037074B" w:rsidP="0037074B">
      <w:pPr>
        <w:pStyle w:val="Legenda"/>
      </w:pPr>
      <w:bookmarkStart w:id="2" w:name="_Toc216444482"/>
      <w:bookmarkStart w:id="3" w:name="_Toc216800474"/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 w:rsidR="00764883">
        <w:rPr>
          <w:noProof/>
        </w:rPr>
        <w:t>1</w:t>
      </w:r>
      <w:r>
        <w:fldChar w:fldCharType="end"/>
      </w:r>
      <w:r w:rsidRPr="00E360CC">
        <w:t xml:space="preserve"> – Principais entregáveis da </w:t>
      </w:r>
      <w:r>
        <w:t>f</w:t>
      </w:r>
      <w:r w:rsidRPr="00E360CC">
        <w:t>ase 1 do PBL</w:t>
      </w:r>
      <w:bookmarkEnd w:id="2"/>
      <w:bookmarkEnd w:id="3"/>
    </w:p>
    <w:p w14:paraId="27585004" w14:textId="506A0B5E" w:rsidR="002F7C8D" w:rsidRPr="0037074B" w:rsidRDefault="0037074B" w:rsidP="0037074B">
      <w:pPr>
        <w:ind w:left="720" w:hanging="360"/>
        <w:jc w:val="center"/>
        <w:rPr>
          <w:sz w:val="20"/>
          <w:szCs w:val="20"/>
        </w:rPr>
      </w:pPr>
      <w:r w:rsidRPr="00E360CC">
        <w:rPr>
          <w:sz w:val="20"/>
          <w:szCs w:val="20"/>
        </w:rPr>
        <w:lastRenderedPageBreak/>
        <w:t xml:space="preserve">Fonte: </w:t>
      </w:r>
      <w:r>
        <w:rPr>
          <w:sz w:val="20"/>
          <w:szCs w:val="20"/>
        </w:rPr>
        <w:t xml:space="preserve">Elaborado pelo autor </w:t>
      </w:r>
      <w:r w:rsidRPr="00E360CC">
        <w:rPr>
          <w:sz w:val="20"/>
          <w:szCs w:val="20"/>
        </w:rPr>
        <w:t>(2025)</w:t>
      </w:r>
    </w:p>
    <w:p w14:paraId="5DE09051" w14:textId="02F21873" w:rsidR="004F5C54" w:rsidRDefault="004F4133" w:rsidP="008507F3">
      <w:pPr>
        <w:pStyle w:val="Ttulo1"/>
      </w:pPr>
      <w:bookmarkStart w:id="4" w:name="_Toc216800487"/>
      <w:r>
        <w:t>2</w:t>
      </w:r>
      <w:r w:rsidR="004F5C54">
        <w:t xml:space="preserve"> PRIMEIRA ENTREGA</w:t>
      </w:r>
      <w:bookmarkEnd w:id="4"/>
    </w:p>
    <w:p w14:paraId="503ED09B" w14:textId="77777777" w:rsidR="0037074B" w:rsidRDefault="003C52D9" w:rsidP="0037074B">
      <w:pPr>
        <w:pStyle w:val="Corpodetexto"/>
        <w:ind w:firstLine="708"/>
      </w:pPr>
      <w:r w:rsidRPr="003C52D9">
        <w:t xml:space="preserve">A primeira entrega do projeto consiste na definição dos componentes da equipe, na escolha do nome do grupo e na seleção do desafio que será desenvolvido ao longo do PBL. O trabalho em equipe é fundamental, pois promove a troca de experiências, </w:t>
      </w:r>
      <w:r>
        <w:t xml:space="preserve">compartilhando os </w:t>
      </w:r>
      <w:r w:rsidRPr="003C52D9">
        <w:t>diferentes pontos de vista e</w:t>
      </w:r>
      <w:r w:rsidR="0037074B">
        <w:t>,</w:t>
      </w:r>
      <w:r w:rsidRPr="003C52D9">
        <w:t xml:space="preserve"> </w:t>
      </w:r>
      <w:r>
        <w:t>principalmente</w:t>
      </w:r>
      <w:r w:rsidR="0037074B">
        <w:t>,</w:t>
      </w:r>
      <w:r>
        <w:t xml:space="preserve"> é uma </w:t>
      </w:r>
      <w:r w:rsidRPr="003C52D9">
        <w:t xml:space="preserve">prática comum no ambiente profissional. </w:t>
      </w:r>
      <w:r w:rsidR="0037074B">
        <w:t xml:space="preserve"> </w:t>
      </w:r>
    </w:p>
    <w:p w14:paraId="6E9F64B4" w14:textId="48346A05" w:rsidR="0037074B" w:rsidRDefault="001727B6" w:rsidP="0037074B">
      <w:pPr>
        <w:pStyle w:val="Corpodetexto"/>
        <w:ind w:firstLine="708"/>
      </w:pPr>
      <w:r>
        <w:t>Nesse primeiro momento é esperado que você se organize e crie um grupo de trabalho, que pode ser feito em até 5 pessoas.</w:t>
      </w:r>
      <w:r w:rsidR="0037074B">
        <w:t xml:space="preserve"> </w:t>
      </w:r>
      <w:r w:rsidR="0037074B" w:rsidRPr="0037074B">
        <w:t xml:space="preserve">Após a conclusão dessa </w:t>
      </w:r>
      <w:r w:rsidR="0037074B">
        <w:t>parte</w:t>
      </w:r>
      <w:r w:rsidR="0037074B" w:rsidRPr="0037074B">
        <w:t>, agende alguns horários de trabalho com os integrantes no formato Live e, em comum acordo, escolha o desafio que será desenvolvido durante essa fase.</w:t>
      </w:r>
    </w:p>
    <w:p w14:paraId="4BF57DBD" w14:textId="6FFBCDC2" w:rsidR="001727B6" w:rsidRDefault="00F54E36" w:rsidP="0037074B">
      <w:pPr>
        <w:pStyle w:val="Corpodetexto"/>
        <w:ind w:firstLine="708"/>
      </w:pPr>
      <w:r>
        <w:t>A seguir</w:t>
      </w:r>
      <w:r w:rsidR="0037074B">
        <w:t>,</w:t>
      </w:r>
      <w:r>
        <w:t xml:space="preserve"> temos um exemplo para essa entrega:</w:t>
      </w:r>
    </w:p>
    <w:p w14:paraId="46A592B3" w14:textId="4B07CF73" w:rsidR="004F4133" w:rsidRDefault="00AF04AF" w:rsidP="0037074B">
      <w:pPr>
        <w:pStyle w:val="Figura"/>
      </w:pPr>
      <w:r w:rsidRPr="00AF04AF">
        <w:rPr>
          <w:noProof/>
        </w:rPr>
        <w:drawing>
          <wp:inline distT="0" distB="0" distL="0" distR="0" wp14:anchorId="05AE3943" wp14:editId="66B38962">
            <wp:extent cx="2894371" cy="2392680"/>
            <wp:effectExtent l="0" t="0" r="1270" b="7620"/>
            <wp:docPr id="1482226057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26057" name="Picture 1" descr="A screenshot of a documen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2361" cy="240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11C6" w14:textId="5B29E24F" w:rsidR="004F4133" w:rsidRDefault="0037074B" w:rsidP="0037074B">
      <w:pPr>
        <w:pStyle w:val="Legenda"/>
      </w:pPr>
      <w:bookmarkStart w:id="5" w:name="_Toc21680055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5169D">
        <w:rPr>
          <w:noProof/>
        </w:rPr>
        <w:t>1</w:t>
      </w:r>
      <w:r>
        <w:fldChar w:fldCharType="end"/>
      </w:r>
      <w:r w:rsidR="004F4133" w:rsidRPr="0062563F">
        <w:t xml:space="preserve"> </w:t>
      </w:r>
      <w:r w:rsidR="004F4133">
        <w:t>–</w:t>
      </w:r>
      <w:r w:rsidR="004F4133" w:rsidRPr="0062563F">
        <w:t xml:space="preserve"> </w:t>
      </w:r>
      <w:r w:rsidR="004F4133">
        <w:t xml:space="preserve">Exemplo de primeira entrega da </w:t>
      </w:r>
      <w:r>
        <w:t>f</w:t>
      </w:r>
      <w:r w:rsidR="004F4133">
        <w:t>ase 1 do PBL</w:t>
      </w:r>
      <w:bookmarkEnd w:id="5"/>
    </w:p>
    <w:p w14:paraId="688B06D9" w14:textId="34D299B5" w:rsidR="004F4133" w:rsidRDefault="004F4133" w:rsidP="0037074B">
      <w:pPr>
        <w:pStyle w:val="FonteFigura"/>
      </w:pPr>
      <w:r w:rsidRPr="000323BB">
        <w:t xml:space="preserve">Fonte: </w:t>
      </w:r>
      <w:r w:rsidR="0037074B">
        <w:t>Elaborada pelo autor</w:t>
      </w:r>
      <w:r>
        <w:t xml:space="preserve"> (2025)</w:t>
      </w:r>
    </w:p>
    <w:p w14:paraId="645D243D" w14:textId="2F9975B2" w:rsidR="004F4133" w:rsidRPr="000433CD" w:rsidRDefault="004F4133" w:rsidP="008C57D1">
      <w:pPr>
        <w:pStyle w:val="Corpodetexto"/>
        <w:ind w:firstLine="708"/>
      </w:pPr>
      <w:r>
        <w:t xml:space="preserve">O </w:t>
      </w:r>
      <w:r w:rsidR="00F54E36">
        <w:t xml:space="preserve">1º slide do </w:t>
      </w:r>
      <w:r>
        <w:t>arquivo</w:t>
      </w:r>
      <w:r w:rsidRPr="6B248EAB">
        <w:rPr>
          <w:b/>
          <w:bCs/>
        </w:rPr>
        <w:t xml:space="preserve"> </w:t>
      </w:r>
      <w:r w:rsidR="00BC2114" w:rsidRPr="00BC2114">
        <w:rPr>
          <w:b/>
          <w:bCs/>
        </w:rPr>
        <w:t>Template_Exercicio_Guiado.pptx</w:t>
      </w:r>
      <w:r w:rsidR="00BC2114">
        <w:rPr>
          <w:b/>
          <w:bCs/>
        </w:rPr>
        <w:t xml:space="preserve"> </w:t>
      </w:r>
      <w:r>
        <w:t xml:space="preserve">foi </w:t>
      </w:r>
      <w:r w:rsidR="7E06072C">
        <w:t>disponibilizado</w:t>
      </w:r>
      <w:r>
        <w:t xml:space="preserve"> como </w:t>
      </w:r>
      <w:proofErr w:type="spellStart"/>
      <w:r w:rsidRPr="0037074B">
        <w:rPr>
          <w:i/>
          <w:iCs/>
        </w:rPr>
        <w:t>asset</w:t>
      </w:r>
      <w:proofErr w:type="spellEnd"/>
      <w:r>
        <w:t xml:space="preserve"> para que </w:t>
      </w:r>
      <w:r w:rsidR="00F54E36">
        <w:t>seja preenchido pelo seu grupo</w:t>
      </w:r>
      <w:r>
        <w:t>. Agora que temos a equipe criada e o desafio definido</w:t>
      </w:r>
      <w:r w:rsidR="0037074B">
        <w:t>,</w:t>
      </w:r>
      <w:r>
        <w:t xml:space="preserve"> está na hora de entender e fazer a imersão no problema relatado</w:t>
      </w:r>
      <w:r w:rsidR="0037074B">
        <w:t xml:space="preserve">. A </w:t>
      </w:r>
      <w:r>
        <w:t xml:space="preserve">partir </w:t>
      </w:r>
      <w:r w:rsidR="0037074B">
        <w:t>daqui, é necessário</w:t>
      </w:r>
      <w:r>
        <w:t xml:space="preserve"> utilizar </w:t>
      </w:r>
      <w:r w:rsidR="0037074B">
        <w:t xml:space="preserve">ferramentas e </w:t>
      </w:r>
      <w:r>
        <w:t>métodos específic</w:t>
      </w:r>
      <w:r w:rsidR="0037074B">
        <w:t>o</w:t>
      </w:r>
      <w:r>
        <w:t>s para fazer uma entrega de sucesso.</w:t>
      </w:r>
      <w:r w:rsidR="009B2006">
        <w:t xml:space="preserve"> Após preencher todas as informações</w:t>
      </w:r>
      <w:r w:rsidR="008C57D1">
        <w:t>,</w:t>
      </w:r>
      <w:r w:rsidR="009B2006">
        <w:t xml:space="preserve"> gere um arquivo PDF com a seguinte </w:t>
      </w:r>
      <w:r w:rsidR="009B2006" w:rsidRPr="008C57D1">
        <w:t xml:space="preserve">nomenclatura </w:t>
      </w:r>
      <w:r w:rsidR="009B2006" w:rsidRPr="008C57D1">
        <w:rPr>
          <w:b/>
          <w:bCs/>
        </w:rPr>
        <w:t>1_&lt;</w:t>
      </w:r>
      <w:proofErr w:type="spellStart"/>
      <w:r w:rsidR="009B2006" w:rsidRPr="008C57D1">
        <w:rPr>
          <w:b/>
          <w:bCs/>
        </w:rPr>
        <w:t>nome_grupo</w:t>
      </w:r>
      <w:proofErr w:type="spellEnd"/>
      <w:r w:rsidR="009B2006" w:rsidRPr="008C57D1">
        <w:rPr>
          <w:b/>
          <w:bCs/>
        </w:rPr>
        <w:t>&gt;_Componentes_&lt;</w:t>
      </w:r>
      <w:proofErr w:type="spellStart"/>
      <w:r w:rsidR="009B2006" w:rsidRPr="008C57D1">
        <w:rPr>
          <w:b/>
          <w:bCs/>
        </w:rPr>
        <w:t>desafio_escolhido</w:t>
      </w:r>
      <w:proofErr w:type="spellEnd"/>
      <w:r w:rsidR="009B2006" w:rsidRPr="008C57D1">
        <w:rPr>
          <w:b/>
          <w:bCs/>
        </w:rPr>
        <w:t>&gt;.</w:t>
      </w:r>
      <w:proofErr w:type="spellStart"/>
      <w:r w:rsidR="009B2006" w:rsidRPr="008C57D1">
        <w:rPr>
          <w:b/>
          <w:bCs/>
        </w:rPr>
        <w:t>pdf</w:t>
      </w:r>
      <w:proofErr w:type="spellEnd"/>
      <w:r w:rsidR="008C57D1">
        <w:rPr>
          <w:b/>
          <w:bCs/>
        </w:rPr>
        <w:t xml:space="preserve">. </w:t>
      </w:r>
    </w:p>
    <w:p w14:paraId="3F1E9EFF" w14:textId="29CEEF4E" w:rsidR="00865F6F" w:rsidRDefault="004F4133" w:rsidP="008507F3">
      <w:pPr>
        <w:pStyle w:val="Ttulo1"/>
      </w:pPr>
      <w:bookmarkStart w:id="6" w:name="_Toc216800488"/>
      <w:r>
        <w:lastRenderedPageBreak/>
        <w:t>3</w:t>
      </w:r>
      <w:r w:rsidR="00865F6F">
        <w:t xml:space="preserve"> CONTEXTUALIZAÇÃO </w:t>
      </w:r>
      <w:r>
        <w:t>D</w:t>
      </w:r>
      <w:r w:rsidR="00865F6F">
        <w:t xml:space="preserve">o </w:t>
      </w:r>
      <w:r>
        <w:t>PROBLEMA A SER RESOLVIDO</w:t>
      </w:r>
      <w:bookmarkEnd w:id="6"/>
    </w:p>
    <w:p w14:paraId="011EDE0E" w14:textId="55C726F3" w:rsidR="00864A81" w:rsidRDefault="00727CD0" w:rsidP="008C57D1">
      <w:pPr>
        <w:ind w:firstLine="708"/>
      </w:pPr>
      <w:r>
        <w:t xml:space="preserve">Para a 2ª entrega, vamos nos envolver na </w:t>
      </w:r>
      <w:r w:rsidR="00AA686C" w:rsidRPr="00AA686C">
        <w:t xml:space="preserve">problemática da </w:t>
      </w:r>
      <w:r w:rsidR="00850625">
        <w:t>c</w:t>
      </w:r>
      <w:r w:rsidR="00AA686C" w:rsidRPr="00AA686C">
        <w:t>idade Alfa</w:t>
      </w:r>
      <w:r w:rsidR="008C57D1">
        <w:t>,</w:t>
      </w:r>
      <w:r w:rsidR="00AA686C" w:rsidRPr="00AA686C">
        <w:t xml:space="preserve"> relacionada à gestão de resíduos sólidos, à sustentabilidade urbana</w:t>
      </w:r>
      <w:r w:rsidR="008C57D1">
        <w:t xml:space="preserve"> e à</w:t>
      </w:r>
      <w:r>
        <w:t xml:space="preserve"> </w:t>
      </w:r>
      <w:r w:rsidR="00AA686C" w:rsidRPr="00AA686C">
        <w:t>geração de renda para pessoas em situação de vulnerabilidade social</w:t>
      </w:r>
      <w:r w:rsidR="00AA686C">
        <w:t xml:space="preserve">, </w:t>
      </w:r>
      <w:r>
        <w:t xml:space="preserve">procurando trazer bem-estar e </w:t>
      </w:r>
      <w:r w:rsidR="00AA686C">
        <w:t xml:space="preserve">melhorar a </w:t>
      </w:r>
      <w:r w:rsidR="00864A81" w:rsidRPr="00864A81">
        <w:t xml:space="preserve">saúde </w:t>
      </w:r>
      <w:r w:rsidR="00AA686C">
        <w:t xml:space="preserve">física e mental </w:t>
      </w:r>
      <w:r>
        <w:t xml:space="preserve">da </w:t>
      </w:r>
      <w:r w:rsidR="00864A81" w:rsidRPr="00864A81">
        <w:t xml:space="preserve">população. </w:t>
      </w:r>
      <w:r w:rsidR="008C57D1">
        <w:t xml:space="preserve"> </w:t>
      </w:r>
    </w:p>
    <w:p w14:paraId="6CAB09FA" w14:textId="0129B05B" w:rsidR="00864A81" w:rsidRDefault="00AA686C" w:rsidP="008C57D1">
      <w:pPr>
        <w:pStyle w:val="Figura"/>
      </w:pPr>
      <w:r w:rsidRPr="00AA686C">
        <w:rPr>
          <w:noProof/>
        </w:rPr>
        <w:drawing>
          <wp:inline distT="0" distB="0" distL="0" distR="0" wp14:anchorId="375F3E38" wp14:editId="49700A25">
            <wp:extent cx="1767840" cy="1178559"/>
            <wp:effectExtent l="0" t="0" r="3810" b="3175"/>
            <wp:docPr id="725080225" name="Picture 1" descr="A group of people carrying garbage ba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80225" name="Picture 1" descr="A group of people carrying garbage bag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6186" cy="119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EB42E" w14:textId="22EE970B" w:rsidR="00C77794" w:rsidRDefault="0075169D" w:rsidP="0075169D">
      <w:pPr>
        <w:pStyle w:val="Legenda"/>
      </w:pPr>
      <w:bookmarkStart w:id="7" w:name="_Toc21680055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="00C77794" w:rsidRPr="0062563F">
        <w:t xml:space="preserve"> </w:t>
      </w:r>
      <w:r w:rsidR="00C77794">
        <w:t>–</w:t>
      </w:r>
      <w:r w:rsidR="00C77794" w:rsidRPr="0062563F">
        <w:t xml:space="preserve"> </w:t>
      </w:r>
      <w:r w:rsidR="00C77794">
        <w:t xml:space="preserve">Gestão </w:t>
      </w:r>
      <w:r w:rsidR="00AA686C">
        <w:t xml:space="preserve">de </w:t>
      </w:r>
      <w:r w:rsidR="008C57D1">
        <w:t>r</w:t>
      </w:r>
      <w:r w:rsidR="00AA686C">
        <w:t xml:space="preserve">esíduos na </w:t>
      </w:r>
      <w:r w:rsidR="008C57D1">
        <w:t>c</w:t>
      </w:r>
      <w:r w:rsidR="00C77794">
        <w:t>idade Alfa</w:t>
      </w:r>
      <w:bookmarkEnd w:id="7"/>
      <w:r w:rsidR="00C77794">
        <w:t xml:space="preserve"> </w:t>
      </w:r>
    </w:p>
    <w:p w14:paraId="7DD31655" w14:textId="1512249D" w:rsidR="00C77794" w:rsidRDefault="00C77794" w:rsidP="00C77794">
      <w:pPr>
        <w:pStyle w:val="FonteFigura"/>
      </w:pPr>
      <w:r w:rsidRPr="000323BB">
        <w:t xml:space="preserve">Fonte: </w:t>
      </w:r>
      <w:r>
        <w:t>IA Generativa (2025)</w:t>
      </w:r>
    </w:p>
    <w:p w14:paraId="2ABD41F7" w14:textId="77777777" w:rsidR="008C57D1" w:rsidRDefault="00AA686C" w:rsidP="008C57D1">
      <w:pPr>
        <w:ind w:firstLine="708"/>
      </w:pPr>
      <w:r w:rsidRPr="00AA686C">
        <w:t xml:space="preserve">Com o crescimento </w:t>
      </w:r>
      <w:r>
        <w:t xml:space="preserve">incessante </w:t>
      </w:r>
      <w:r w:rsidRPr="00AA686C">
        <w:t xml:space="preserve">da população </w:t>
      </w:r>
      <w:r>
        <w:t xml:space="preserve">nos dias atuais </w:t>
      </w:r>
      <w:r w:rsidRPr="00AA686C">
        <w:t xml:space="preserve">e o aumento do consumo, a cidade </w:t>
      </w:r>
      <w:r>
        <w:t xml:space="preserve">Alfa </w:t>
      </w:r>
      <w:r w:rsidRPr="00AA686C">
        <w:t xml:space="preserve">enfrenta desafios cada vez maiores na coleta, separação e destinação correta de materiais recicláveis, gerando impactos ambientais, sociais e econômicos. Diante desse cenário, surge a necessidade de </w:t>
      </w:r>
      <w:r w:rsidR="00F0310D">
        <w:t xml:space="preserve">criar pontos de coletas de resíduos, ampliar as </w:t>
      </w:r>
      <w:r w:rsidRPr="00AA686C">
        <w:t>fábricas de reciclagem e, sobretudo, criar uma solução que conecte diretamente a população a essas unidades produtivas.</w:t>
      </w:r>
    </w:p>
    <w:p w14:paraId="39C8784A" w14:textId="77777777" w:rsidR="008C57D1" w:rsidRDefault="00850625" w:rsidP="008C57D1">
      <w:pPr>
        <w:ind w:firstLine="708"/>
      </w:pPr>
      <w:r>
        <w:t xml:space="preserve">Uma outra grande oportunidade surge com a possibilidade de que </w:t>
      </w:r>
      <w:r w:rsidR="00AA686C" w:rsidRPr="00AA686C">
        <w:t xml:space="preserve">pessoas </w:t>
      </w:r>
      <w:r w:rsidR="00AA686C">
        <w:t xml:space="preserve">(com ou </w:t>
      </w:r>
      <w:r w:rsidR="00AA686C" w:rsidRPr="00AA686C">
        <w:t>sem renda</w:t>
      </w:r>
      <w:r w:rsidR="00AA686C">
        <w:t>)</w:t>
      </w:r>
      <w:r w:rsidR="00AA686C" w:rsidRPr="00AA686C">
        <w:t xml:space="preserve"> encontrem, na coleta, organização e entrega de materiais recicláveis, uma oportunidade real de trabalho e sustento</w:t>
      </w:r>
      <w:r w:rsidR="008C57D1">
        <w:t>. A</w:t>
      </w:r>
      <w:r w:rsidR="00AA686C">
        <w:t xml:space="preserve"> sua missão será</w:t>
      </w:r>
      <w:r w:rsidR="00AA686C" w:rsidRPr="00AA686C">
        <w:t xml:space="preserve">, por meio de </w:t>
      </w:r>
      <w:r w:rsidR="00AA686C">
        <w:t xml:space="preserve">uma </w:t>
      </w:r>
      <w:r w:rsidR="00AA686C" w:rsidRPr="00AA686C">
        <w:t>soluç</w:t>
      </w:r>
      <w:r w:rsidR="00AA686C">
        <w:t>ão</w:t>
      </w:r>
      <w:r w:rsidR="00AA686C" w:rsidRPr="00AA686C">
        <w:t xml:space="preserve"> baseada em dados, organizar esse ecossistema, otimizar rotas, monitorar volumes coletados, garantir transparência e transformar a reciclagem em um instrumento concreto de prosperidade, inclusão social e dignidade para a população da </w:t>
      </w:r>
      <w:r>
        <w:t>c</w:t>
      </w:r>
      <w:r w:rsidR="00AA686C" w:rsidRPr="00AA686C">
        <w:t>idade Alfa.</w:t>
      </w:r>
    </w:p>
    <w:p w14:paraId="001BAB0F" w14:textId="4FA4A9C9" w:rsidR="00D5154D" w:rsidRPr="008C57D1" w:rsidRDefault="00317A70" w:rsidP="008C57D1">
      <w:pPr>
        <w:ind w:firstLine="708"/>
      </w:pPr>
      <w:r w:rsidRPr="00317A70">
        <w:rPr>
          <w:szCs w:val="24"/>
        </w:rPr>
        <w:t xml:space="preserve">O </w:t>
      </w:r>
      <w:r w:rsidR="00F6394C">
        <w:rPr>
          <w:szCs w:val="24"/>
        </w:rPr>
        <w:t>2</w:t>
      </w:r>
      <w:r w:rsidRPr="00317A70">
        <w:rPr>
          <w:szCs w:val="24"/>
        </w:rPr>
        <w:t>º slide do arquivo</w:t>
      </w:r>
      <w:r w:rsidRPr="00317A70">
        <w:rPr>
          <w:b/>
          <w:bCs/>
          <w:szCs w:val="24"/>
        </w:rPr>
        <w:t xml:space="preserve"> </w:t>
      </w:r>
      <w:r w:rsidR="00BC2114" w:rsidRPr="00BC2114">
        <w:rPr>
          <w:b/>
          <w:bCs/>
          <w:szCs w:val="24"/>
        </w:rPr>
        <w:t>Template_Exercicio_Guiado.pptx</w:t>
      </w:r>
      <w:r w:rsidR="00BC2114">
        <w:rPr>
          <w:b/>
          <w:bCs/>
          <w:szCs w:val="24"/>
        </w:rPr>
        <w:t xml:space="preserve"> </w:t>
      </w:r>
      <w:r w:rsidRPr="00317A70">
        <w:rPr>
          <w:szCs w:val="24"/>
        </w:rPr>
        <w:t xml:space="preserve">foi </w:t>
      </w:r>
      <w:r w:rsidR="008C57D1" w:rsidRPr="00317A70">
        <w:rPr>
          <w:szCs w:val="24"/>
        </w:rPr>
        <w:t>disponibilizado</w:t>
      </w:r>
      <w:r w:rsidRPr="00317A70">
        <w:rPr>
          <w:szCs w:val="24"/>
        </w:rPr>
        <w:t xml:space="preserve"> </w:t>
      </w:r>
      <w:r w:rsidR="00D5154D" w:rsidRPr="00317A70">
        <w:rPr>
          <w:szCs w:val="24"/>
        </w:rPr>
        <w:t>contendo a entrega feita pelo grupo “Os incríveis”. Analise essa entrega</w:t>
      </w:r>
      <w:r w:rsidR="008C57D1">
        <w:rPr>
          <w:szCs w:val="24"/>
        </w:rPr>
        <w:t xml:space="preserve"> p</w:t>
      </w:r>
      <w:r w:rsidR="00D5154D" w:rsidRPr="00317A70">
        <w:rPr>
          <w:szCs w:val="24"/>
        </w:rPr>
        <w:t>ara que possa apoiar o seu desafio.</w:t>
      </w:r>
      <w:r w:rsidR="009B2006">
        <w:rPr>
          <w:szCs w:val="24"/>
        </w:rPr>
        <w:t xml:space="preserve"> </w:t>
      </w:r>
      <w:r w:rsidR="009B2006">
        <w:t>Após preencher todas as informações</w:t>
      </w:r>
      <w:r w:rsidR="008C57D1">
        <w:t>,</w:t>
      </w:r>
      <w:r w:rsidR="009B2006">
        <w:t xml:space="preserve"> gere um arquivo PDF com a seguinte nomenclatura </w:t>
      </w:r>
      <w:r w:rsidR="009B2006" w:rsidRPr="008C57D1">
        <w:rPr>
          <w:b/>
          <w:bCs/>
        </w:rPr>
        <w:t>2_&lt;</w:t>
      </w:r>
      <w:proofErr w:type="spellStart"/>
      <w:r w:rsidR="009B2006" w:rsidRPr="008C57D1">
        <w:rPr>
          <w:b/>
          <w:bCs/>
        </w:rPr>
        <w:t>nome_grupo</w:t>
      </w:r>
      <w:proofErr w:type="spellEnd"/>
      <w:r w:rsidR="009B2006" w:rsidRPr="008C57D1">
        <w:rPr>
          <w:b/>
          <w:bCs/>
        </w:rPr>
        <w:t>&gt;_Contextualizacao_Problemas.pdf</w:t>
      </w:r>
      <w:r w:rsidR="008C57D1">
        <w:rPr>
          <w:b/>
          <w:bCs/>
        </w:rPr>
        <w:t xml:space="preserve">. </w:t>
      </w:r>
    </w:p>
    <w:p w14:paraId="77915141" w14:textId="77777777" w:rsidR="009B2006" w:rsidRPr="00317A70" w:rsidRDefault="009B2006" w:rsidP="00D5154D">
      <w:pPr>
        <w:pStyle w:val="Corpodetexto"/>
        <w:ind w:firstLine="0"/>
        <w:rPr>
          <w:szCs w:val="24"/>
        </w:rPr>
      </w:pPr>
    </w:p>
    <w:p w14:paraId="0509A5A7" w14:textId="2AF65DC5" w:rsidR="000A734C" w:rsidRDefault="000A734C" w:rsidP="008507F3">
      <w:pPr>
        <w:pStyle w:val="Ttulo1"/>
      </w:pPr>
      <w:bookmarkStart w:id="8" w:name="_Toc216800489"/>
      <w:r>
        <w:lastRenderedPageBreak/>
        <w:t>4 OS PRIMEIROS PASSOS NA IMERSÃO NO PROBLEMA</w:t>
      </w:r>
      <w:bookmarkEnd w:id="8"/>
    </w:p>
    <w:p w14:paraId="13BE2BB7" w14:textId="77777777" w:rsidR="008C57D1" w:rsidRDefault="007F0EB5" w:rsidP="008C57D1">
      <w:pPr>
        <w:ind w:firstLine="708"/>
      </w:pPr>
      <w:r>
        <w:t>Chegamos na 3ª entrega</w:t>
      </w:r>
      <w:r w:rsidR="008C57D1">
        <w:t>. A</w:t>
      </w:r>
      <w:r w:rsidR="00F31210">
        <w:t>gora que temos um ponto de partida, a</w:t>
      </w:r>
      <w:r w:rsidR="00031F13" w:rsidRPr="00031F13">
        <w:t xml:space="preserve">o iniciar qualquer </w:t>
      </w:r>
      <w:r w:rsidR="00031F13">
        <w:t xml:space="preserve">novo </w:t>
      </w:r>
      <w:r w:rsidR="00031F13" w:rsidRPr="00031F13">
        <w:t>projeto envolvendo dados, é imprescindível realizar uma imersão profunda no problema antes mesmo de pensar em soluções técnicas</w:t>
      </w:r>
      <w:r w:rsidR="00031F13">
        <w:t xml:space="preserve">, pois </w:t>
      </w:r>
      <w:r w:rsidR="008C57D1">
        <w:t>essa etapa</w:t>
      </w:r>
      <w:r w:rsidR="00031F13" w:rsidRPr="00031F13">
        <w:t xml:space="preserve"> permite compreender o contexto real, as dores dos usuários, as restrições do negócio e os objetivos estratégicos que motivam o projeto. </w:t>
      </w:r>
      <w:r w:rsidR="008C57D1">
        <w:t xml:space="preserve"> </w:t>
      </w:r>
    </w:p>
    <w:p w14:paraId="49866F34" w14:textId="77777777" w:rsidR="008C57D1" w:rsidRDefault="00031F13" w:rsidP="008C57D1">
      <w:pPr>
        <w:ind w:firstLine="708"/>
      </w:pPr>
      <w:r w:rsidRPr="00031F13">
        <w:t xml:space="preserve">Sem esse entendimento </w:t>
      </w:r>
      <w:r>
        <w:t>consolidado</w:t>
      </w:r>
      <w:r w:rsidRPr="00031F13">
        <w:t>, corre-se o risco de construir soluções tecnicamente complexas, porém desalinhadas com as reais necessidades</w:t>
      </w:r>
      <w:r>
        <w:t xml:space="preserve"> do negócio</w:t>
      </w:r>
      <w:r w:rsidRPr="00031F13">
        <w:t xml:space="preserve">. Por isso, </w:t>
      </w:r>
      <w:r>
        <w:t xml:space="preserve">a pedra fundamental </w:t>
      </w:r>
      <w:r w:rsidRPr="00031F13">
        <w:t>é adotar um método estruturado de investigação</w:t>
      </w:r>
      <w:r w:rsidR="008C57D1">
        <w:t>;</w:t>
      </w:r>
      <w:r w:rsidRPr="00031F13">
        <w:t xml:space="preserve"> e o </w:t>
      </w:r>
      <w:r w:rsidR="008C57D1" w:rsidRPr="008C57D1">
        <w:rPr>
          <w:i/>
          <w:iCs/>
        </w:rPr>
        <w:t xml:space="preserve">design </w:t>
      </w:r>
      <w:proofErr w:type="spellStart"/>
      <w:r w:rsidR="008C57D1" w:rsidRPr="008C57D1">
        <w:rPr>
          <w:i/>
          <w:iCs/>
        </w:rPr>
        <w:t>thinking</w:t>
      </w:r>
      <w:proofErr w:type="spellEnd"/>
      <w:r w:rsidR="008C57D1" w:rsidRPr="00031F13">
        <w:t xml:space="preserve"> </w:t>
      </w:r>
      <w:r w:rsidRPr="00031F13">
        <w:t xml:space="preserve">se encaixa perfeitamente nesse cenário. </w:t>
      </w:r>
    </w:p>
    <w:p w14:paraId="01923B22" w14:textId="434858E0" w:rsidR="00821856" w:rsidRDefault="00031F13" w:rsidP="008C57D1">
      <w:pPr>
        <w:ind w:firstLine="708"/>
      </w:pPr>
      <w:r w:rsidRPr="00031F13">
        <w:t>Ele orienta uma abordagem centrada nas pessoas, estimula a empatia, promove a observação do problema sob diferentes perspectivas e cria uma base consistente para que as decisões orientadas por dados sejam, de fato, relevantes, eficazes e sustentáveis</w:t>
      </w:r>
      <w:r>
        <w:t>.</w:t>
      </w:r>
    </w:p>
    <w:p w14:paraId="498F5AEC" w14:textId="3274F2B7" w:rsidR="00821856" w:rsidRDefault="00E54EFD" w:rsidP="008C57D1">
      <w:pPr>
        <w:pStyle w:val="Figura"/>
      </w:pPr>
      <w:r>
        <w:rPr>
          <w:noProof/>
        </w:rPr>
        <w:drawing>
          <wp:inline distT="0" distB="0" distL="0" distR="0" wp14:anchorId="0D2DF178" wp14:editId="36955206">
            <wp:extent cx="4549140" cy="1819275"/>
            <wp:effectExtent l="0" t="0" r="3810" b="9525"/>
            <wp:docPr id="99275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51076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CCCC" w14:textId="7900C1F6" w:rsidR="003332BA" w:rsidRPr="008C57D1" w:rsidRDefault="0075169D" w:rsidP="0075169D">
      <w:pPr>
        <w:pStyle w:val="Legenda"/>
        <w:rPr>
          <w:i/>
          <w:iCs/>
        </w:rPr>
      </w:pPr>
      <w:bookmarkStart w:id="9" w:name="_Toc216800557"/>
      <w:bookmarkStart w:id="10" w:name="_Hlk21525660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 w:rsidR="00A55506" w:rsidRPr="008C57D1">
        <w:t xml:space="preserve"> – </w:t>
      </w:r>
      <w:r w:rsidR="008C57D1">
        <w:t>O</w:t>
      </w:r>
      <w:r w:rsidR="00A55506" w:rsidRPr="008C57D1">
        <w:t xml:space="preserve"> método de </w:t>
      </w:r>
      <w:r w:rsidR="008C57D1" w:rsidRPr="008C57D1">
        <w:rPr>
          <w:i/>
          <w:iCs/>
        </w:rPr>
        <w:t xml:space="preserve">design </w:t>
      </w:r>
      <w:proofErr w:type="spellStart"/>
      <w:r w:rsidR="008C57D1" w:rsidRPr="008C57D1">
        <w:rPr>
          <w:i/>
          <w:iCs/>
        </w:rPr>
        <w:t>thinking</w:t>
      </w:r>
      <w:bookmarkEnd w:id="9"/>
      <w:proofErr w:type="spellEnd"/>
      <w:r w:rsidR="008C57D1" w:rsidRPr="008C57D1">
        <w:rPr>
          <w:i/>
          <w:iCs/>
        </w:rPr>
        <w:t xml:space="preserve"> </w:t>
      </w:r>
    </w:p>
    <w:p w14:paraId="24A990D2" w14:textId="78175355" w:rsidR="00A55506" w:rsidRPr="008C57D1" w:rsidRDefault="00A55506" w:rsidP="003332BA">
      <w:pPr>
        <w:pStyle w:val="Legenda"/>
      </w:pPr>
      <w:r w:rsidRPr="008C57D1">
        <w:t xml:space="preserve">Fonte: </w:t>
      </w:r>
      <w:r w:rsidR="008C57D1">
        <w:t>Elaborada pelo autor</w:t>
      </w:r>
      <w:r w:rsidRPr="008C57D1">
        <w:t xml:space="preserve"> (2025)</w:t>
      </w:r>
    </w:p>
    <w:p w14:paraId="199D0575" w14:textId="77777777" w:rsidR="008C57D1" w:rsidRPr="008C57D1" w:rsidRDefault="008C57D1" w:rsidP="008C57D1">
      <w:pPr>
        <w:pStyle w:val="Corpodetexto"/>
      </w:pPr>
    </w:p>
    <w:bookmarkEnd w:id="10"/>
    <w:p w14:paraId="4D30EEF4" w14:textId="35F3A873" w:rsidR="00A55506" w:rsidRDefault="00A55506" w:rsidP="008C57D1">
      <w:pPr>
        <w:pStyle w:val="Corpodetexto"/>
        <w:ind w:firstLine="708"/>
      </w:pPr>
      <w:r>
        <w:t xml:space="preserve">A fase de </w:t>
      </w:r>
      <w:r w:rsidR="008C57D1">
        <w:t>“</w:t>
      </w:r>
      <w:r>
        <w:t>Criar Empatia</w:t>
      </w:r>
      <w:r w:rsidR="008C57D1">
        <w:t>”</w:t>
      </w:r>
      <w:r>
        <w:t xml:space="preserve"> é o ponto de partida do processo de </w:t>
      </w:r>
      <w:r w:rsidR="008C57D1" w:rsidRPr="008C57D1">
        <w:rPr>
          <w:i/>
          <w:iCs/>
        </w:rPr>
        <w:t xml:space="preserve">design </w:t>
      </w:r>
      <w:proofErr w:type="spellStart"/>
      <w:r w:rsidR="008C57D1" w:rsidRPr="008C57D1">
        <w:rPr>
          <w:i/>
          <w:iCs/>
        </w:rPr>
        <w:t>thinking</w:t>
      </w:r>
      <w:proofErr w:type="spellEnd"/>
      <w:r w:rsidR="008C57D1">
        <w:t xml:space="preserve"> </w:t>
      </w:r>
      <w:r>
        <w:t>e tem como principal objetivo descobrir e ampliar o entendimento sobre o problema e sobre as pessoas envolvidas nele. Neste momento, o foco não está em julgar, propor soluções ou validar hipóteses, mas sim em ouvir, observar, compreender e se aproximar da realidade do usuário e do contexto do negócio. É nessa etapa que se constrói a base de todo o projeto, pois quanto mais profunda for a empatia, mais precisas e relevantes serão as decisões tomadas nas fases seguintes.</w:t>
      </w:r>
      <w:r w:rsidR="008C57D1">
        <w:t xml:space="preserve"> </w:t>
      </w:r>
    </w:p>
    <w:p w14:paraId="694BF169" w14:textId="77777777" w:rsidR="00A55506" w:rsidRDefault="00A55506" w:rsidP="00A55506">
      <w:pPr>
        <w:pStyle w:val="Corpodetexto"/>
      </w:pPr>
    </w:p>
    <w:p w14:paraId="1A5FF8BB" w14:textId="77777777" w:rsidR="007832A8" w:rsidRDefault="008C57D1" w:rsidP="007832A8">
      <w:pPr>
        <w:pStyle w:val="Corpodetexto"/>
        <w:ind w:firstLine="708"/>
      </w:pPr>
      <w:r>
        <w:lastRenderedPageBreak/>
        <w:t>Aqui</w:t>
      </w:r>
      <w:r w:rsidR="00A55506">
        <w:t xml:space="preserve">, </w:t>
      </w:r>
      <w:r w:rsidR="006E3D32">
        <w:t xml:space="preserve">realizamos </w:t>
      </w:r>
      <w:r w:rsidR="00A55506">
        <w:t>a coleta estruturada de informações, tanto sobre o comportamento das pessoas quanto sobre o ambiente em que o problema está inserido</w:t>
      </w:r>
      <w:r>
        <w:t>. P</w:t>
      </w:r>
      <w:r w:rsidR="004B7F43">
        <w:t>ara apoiar esse estudo</w:t>
      </w:r>
      <w:r w:rsidR="00A55506">
        <w:t>, utiliza</w:t>
      </w:r>
      <w:r w:rsidR="004B7F43">
        <w:t>mos</w:t>
      </w:r>
      <w:r w:rsidR="00A55506">
        <w:t xml:space="preserve"> diversas técnicas, como a pesquisa exploratória, que ajuda a levantar percepções iniciais</w:t>
      </w:r>
      <w:r>
        <w:t>,</w:t>
      </w:r>
      <w:r w:rsidR="00A55506">
        <w:t xml:space="preserve"> a pesquisa </w:t>
      </w:r>
      <w:proofErr w:type="spellStart"/>
      <w:r w:rsidR="00A55506" w:rsidRPr="008C57D1">
        <w:rPr>
          <w:i/>
          <w:iCs/>
        </w:rPr>
        <w:t>desk</w:t>
      </w:r>
      <w:proofErr w:type="spellEnd"/>
      <w:r w:rsidR="00A55506">
        <w:t>, que reúne dados e informações já existentes em fontes confiáveis</w:t>
      </w:r>
      <w:r>
        <w:t xml:space="preserve">, </w:t>
      </w:r>
      <w:r w:rsidR="00A55506">
        <w:t>a observação primária, que permite analisar o comportamento real dos usuários no seu dia a dia</w:t>
      </w:r>
      <w:r>
        <w:t>,</w:t>
      </w:r>
      <w:r w:rsidR="00A55506">
        <w:t xml:space="preserve"> além de entrevistas, que proporcionam uma compreensão mais profunda das dores, necessidades, expectativas e motivações. Essas técnicas, quando bem aplicadas, ampliam a visão sobre o problema e evitam que o projeto seja baseado apenas em suposições.</w:t>
      </w:r>
    </w:p>
    <w:p w14:paraId="6EF885E7" w14:textId="387D790E" w:rsidR="006E3D32" w:rsidRPr="007832A8" w:rsidRDefault="006E3D32" w:rsidP="007832A8">
      <w:pPr>
        <w:pStyle w:val="Corpodetexto"/>
        <w:ind w:firstLine="708"/>
      </w:pPr>
      <w:r w:rsidRPr="6B248EAB">
        <w:rPr>
          <w:szCs w:val="24"/>
        </w:rPr>
        <w:t xml:space="preserve">Em busca de cumprir </w:t>
      </w:r>
      <w:r w:rsidR="007832A8">
        <w:rPr>
          <w:szCs w:val="24"/>
        </w:rPr>
        <w:t>a</w:t>
      </w:r>
      <w:r w:rsidRPr="6B248EAB">
        <w:rPr>
          <w:szCs w:val="24"/>
        </w:rPr>
        <w:t xml:space="preserve"> missã</w:t>
      </w:r>
      <w:r w:rsidR="004B7F43" w:rsidRPr="6B248EAB">
        <w:rPr>
          <w:szCs w:val="24"/>
        </w:rPr>
        <w:t>o, o grupo “Os incríveis”</w:t>
      </w:r>
      <w:r w:rsidRPr="6B248EAB">
        <w:rPr>
          <w:szCs w:val="24"/>
        </w:rPr>
        <w:t xml:space="preserve"> investi</w:t>
      </w:r>
      <w:r w:rsidR="004B7F43" w:rsidRPr="6B248EAB">
        <w:rPr>
          <w:szCs w:val="24"/>
        </w:rPr>
        <w:t>u</w:t>
      </w:r>
      <w:r w:rsidRPr="6B248EAB">
        <w:rPr>
          <w:szCs w:val="24"/>
        </w:rPr>
        <w:t xml:space="preserve"> várias horas para imergir no problema, realizando as seguintes tarefas</w:t>
      </w:r>
      <w:r w:rsidR="00865F6F" w:rsidRPr="6B248EAB">
        <w:rPr>
          <w:szCs w:val="24"/>
        </w:rPr>
        <w:t>:</w:t>
      </w:r>
      <w:r w:rsidRPr="6B248EAB">
        <w:rPr>
          <w:szCs w:val="24"/>
        </w:rPr>
        <w:t xml:space="preserve"> </w:t>
      </w:r>
    </w:p>
    <w:p w14:paraId="360A9589" w14:textId="69FF2AD0" w:rsidR="006E3D32" w:rsidRPr="00A12F64" w:rsidRDefault="007832A8" w:rsidP="00A12F64">
      <w:pPr>
        <w:pStyle w:val="PargrafodaLista"/>
        <w:numPr>
          <w:ilvl w:val="0"/>
          <w:numId w:val="44"/>
        </w:numPr>
        <w:ind w:left="1066" w:hanging="357"/>
        <w:jc w:val="both"/>
        <w:rPr>
          <w:sz w:val="24"/>
          <w:szCs w:val="24"/>
        </w:rPr>
      </w:pPr>
      <w:r w:rsidRPr="00A12F64">
        <w:rPr>
          <w:sz w:val="24"/>
          <w:szCs w:val="24"/>
        </w:rPr>
        <w:t xml:space="preserve">Uma </w:t>
      </w:r>
      <w:r w:rsidR="00F33DF9" w:rsidRPr="00A12F64">
        <w:rPr>
          <w:sz w:val="24"/>
          <w:szCs w:val="24"/>
        </w:rPr>
        <w:t xml:space="preserve">pesquisa </w:t>
      </w:r>
      <w:r w:rsidR="006E3D32" w:rsidRPr="00A12F64">
        <w:rPr>
          <w:sz w:val="24"/>
          <w:szCs w:val="24"/>
        </w:rPr>
        <w:t xml:space="preserve">em sites relacionados ao tema por meio do </w:t>
      </w:r>
      <w:r w:rsidRPr="00A12F64">
        <w:rPr>
          <w:sz w:val="24"/>
          <w:szCs w:val="24"/>
        </w:rPr>
        <w:t>G</w:t>
      </w:r>
      <w:r w:rsidR="006E3D32" w:rsidRPr="00A12F64">
        <w:rPr>
          <w:sz w:val="24"/>
          <w:szCs w:val="24"/>
        </w:rPr>
        <w:t>oogle</w:t>
      </w:r>
      <w:r w:rsidRPr="00A12F64">
        <w:rPr>
          <w:sz w:val="24"/>
          <w:szCs w:val="24"/>
        </w:rPr>
        <w:t>;</w:t>
      </w:r>
    </w:p>
    <w:p w14:paraId="4C603D4D" w14:textId="77962508" w:rsidR="006E3D32" w:rsidRPr="00A12F64" w:rsidRDefault="006E3D32" w:rsidP="00A12F64">
      <w:pPr>
        <w:pStyle w:val="PargrafodaLista"/>
        <w:numPr>
          <w:ilvl w:val="0"/>
          <w:numId w:val="44"/>
        </w:numPr>
        <w:ind w:left="1066" w:hanging="357"/>
        <w:jc w:val="both"/>
        <w:rPr>
          <w:sz w:val="24"/>
          <w:szCs w:val="24"/>
        </w:rPr>
      </w:pPr>
      <w:r w:rsidRPr="00A12F64">
        <w:rPr>
          <w:sz w:val="24"/>
          <w:szCs w:val="24"/>
        </w:rPr>
        <w:t xml:space="preserve">IA </w:t>
      </w:r>
      <w:r w:rsidR="007832A8" w:rsidRPr="00A12F64">
        <w:rPr>
          <w:sz w:val="24"/>
          <w:szCs w:val="24"/>
        </w:rPr>
        <w:t>g</w:t>
      </w:r>
      <w:r w:rsidRPr="00A12F64">
        <w:rPr>
          <w:sz w:val="24"/>
          <w:szCs w:val="24"/>
        </w:rPr>
        <w:t xml:space="preserve">enerativa </w:t>
      </w:r>
      <w:r w:rsidR="007832A8" w:rsidRPr="00A12F64">
        <w:rPr>
          <w:sz w:val="24"/>
          <w:szCs w:val="24"/>
        </w:rPr>
        <w:t xml:space="preserve">foi utilizada </w:t>
      </w:r>
      <w:r w:rsidRPr="00A12F64">
        <w:rPr>
          <w:sz w:val="24"/>
          <w:szCs w:val="24"/>
        </w:rPr>
        <w:t>para entender o que já foi feito nessa área</w:t>
      </w:r>
      <w:r w:rsidR="007832A8" w:rsidRPr="00A12F64">
        <w:rPr>
          <w:sz w:val="24"/>
          <w:szCs w:val="24"/>
        </w:rPr>
        <w:t>;</w:t>
      </w:r>
    </w:p>
    <w:p w14:paraId="76D79455" w14:textId="6164B5EC" w:rsidR="00A55506" w:rsidRPr="00A12F64" w:rsidRDefault="007832A8" w:rsidP="00A12F64">
      <w:pPr>
        <w:pStyle w:val="PargrafodaLista"/>
        <w:numPr>
          <w:ilvl w:val="0"/>
          <w:numId w:val="44"/>
        </w:numPr>
        <w:ind w:left="1066" w:hanging="357"/>
        <w:jc w:val="both"/>
        <w:rPr>
          <w:sz w:val="24"/>
          <w:szCs w:val="24"/>
        </w:rPr>
      </w:pPr>
      <w:r w:rsidRPr="00A12F64">
        <w:rPr>
          <w:sz w:val="24"/>
          <w:szCs w:val="24"/>
        </w:rPr>
        <w:t>D</w:t>
      </w:r>
      <w:r w:rsidR="006E3D32" w:rsidRPr="00A12F64">
        <w:rPr>
          <w:sz w:val="24"/>
          <w:szCs w:val="24"/>
        </w:rPr>
        <w:t>ados públicos que remete</w:t>
      </w:r>
      <w:r w:rsidRPr="00A12F64">
        <w:rPr>
          <w:sz w:val="24"/>
          <w:szCs w:val="24"/>
        </w:rPr>
        <w:t>m</w:t>
      </w:r>
      <w:r w:rsidR="006E3D32" w:rsidRPr="00A12F64">
        <w:rPr>
          <w:sz w:val="24"/>
          <w:szCs w:val="24"/>
        </w:rPr>
        <w:t xml:space="preserve"> a gestão de resíduos</w:t>
      </w:r>
      <w:r w:rsidRPr="00A12F64">
        <w:rPr>
          <w:sz w:val="24"/>
          <w:szCs w:val="24"/>
        </w:rPr>
        <w:t xml:space="preserve"> foram identificados;</w:t>
      </w:r>
    </w:p>
    <w:p w14:paraId="6C4C2F8F" w14:textId="73A01CFB" w:rsidR="00BF3AE8" w:rsidRPr="00A12F64" w:rsidRDefault="007832A8" w:rsidP="00A12F64">
      <w:pPr>
        <w:pStyle w:val="PargrafodaLista"/>
        <w:numPr>
          <w:ilvl w:val="0"/>
          <w:numId w:val="44"/>
        </w:numPr>
        <w:ind w:left="1066" w:hanging="357"/>
        <w:jc w:val="both"/>
        <w:rPr>
          <w:sz w:val="24"/>
          <w:szCs w:val="24"/>
        </w:rPr>
      </w:pPr>
      <w:r w:rsidRPr="00A12F64">
        <w:rPr>
          <w:sz w:val="24"/>
          <w:szCs w:val="24"/>
        </w:rPr>
        <w:t>F</w:t>
      </w:r>
      <w:r w:rsidR="006E3D32" w:rsidRPr="00A12F64">
        <w:rPr>
          <w:sz w:val="24"/>
          <w:szCs w:val="24"/>
        </w:rPr>
        <w:t>eedback de cidadãos que se preocupam com a questão da reciclagem</w:t>
      </w:r>
      <w:r w:rsidRPr="00A12F64">
        <w:rPr>
          <w:sz w:val="24"/>
          <w:szCs w:val="24"/>
        </w:rPr>
        <w:t xml:space="preserve"> foram coletados. </w:t>
      </w:r>
    </w:p>
    <w:p w14:paraId="29E812F6" w14:textId="0920863B" w:rsidR="00BF3AE8" w:rsidRDefault="00BF3AE8" w:rsidP="007832A8">
      <w:pPr>
        <w:ind w:firstLine="708"/>
        <w:rPr>
          <w:szCs w:val="24"/>
        </w:rPr>
      </w:pPr>
      <w:r w:rsidRPr="6B248EAB">
        <w:rPr>
          <w:szCs w:val="24"/>
        </w:rPr>
        <w:t xml:space="preserve">Após essa parte de pesquisa, </w:t>
      </w:r>
      <w:r w:rsidR="007832A8">
        <w:rPr>
          <w:szCs w:val="24"/>
        </w:rPr>
        <w:t>os seguintes tópicos foram descobertos</w:t>
      </w:r>
      <w:r w:rsidRPr="6B248EAB">
        <w:rPr>
          <w:szCs w:val="24"/>
        </w:rPr>
        <w:t xml:space="preserve">: </w:t>
      </w:r>
      <w:r w:rsidR="007832A8">
        <w:rPr>
          <w:szCs w:val="24"/>
        </w:rPr>
        <w:t xml:space="preserve"> </w:t>
      </w:r>
    </w:p>
    <w:p w14:paraId="261E6CC5" w14:textId="08381900" w:rsidR="00BF3AE8" w:rsidRPr="0075169D" w:rsidRDefault="00BF3AE8" w:rsidP="00755FCF">
      <w:pPr>
        <w:pStyle w:val="PargrafodaLista"/>
        <w:numPr>
          <w:ilvl w:val="0"/>
          <w:numId w:val="48"/>
        </w:numPr>
        <w:ind w:left="1066" w:hanging="357"/>
        <w:jc w:val="both"/>
        <w:rPr>
          <w:sz w:val="24"/>
          <w:szCs w:val="24"/>
        </w:rPr>
      </w:pPr>
      <w:r w:rsidRPr="0075169D">
        <w:rPr>
          <w:b/>
          <w:bCs/>
          <w:sz w:val="24"/>
          <w:szCs w:val="24"/>
        </w:rPr>
        <w:t>Mão de obra</w:t>
      </w:r>
      <w:r w:rsidRPr="0075169D">
        <w:rPr>
          <w:sz w:val="24"/>
          <w:szCs w:val="24"/>
        </w:rPr>
        <w:t xml:space="preserve">: </w:t>
      </w:r>
      <w:r w:rsidR="007832A8" w:rsidRPr="0075169D">
        <w:rPr>
          <w:sz w:val="24"/>
          <w:szCs w:val="24"/>
        </w:rPr>
        <w:t>n</w:t>
      </w:r>
      <w:r w:rsidRPr="0075169D">
        <w:rPr>
          <w:sz w:val="24"/>
          <w:szCs w:val="24"/>
        </w:rPr>
        <w:t>a reciclagem</w:t>
      </w:r>
      <w:r w:rsidR="007832A8" w:rsidRPr="0075169D">
        <w:rPr>
          <w:sz w:val="24"/>
          <w:szCs w:val="24"/>
        </w:rPr>
        <w:t>,</w:t>
      </w:r>
      <w:r w:rsidR="004B7F43" w:rsidRPr="0075169D">
        <w:rPr>
          <w:sz w:val="24"/>
          <w:szCs w:val="24"/>
        </w:rPr>
        <w:t xml:space="preserve"> a mão de obra </w:t>
      </w:r>
      <w:r w:rsidRPr="0075169D">
        <w:rPr>
          <w:sz w:val="24"/>
          <w:szCs w:val="24"/>
        </w:rPr>
        <w:t>é composta</w:t>
      </w:r>
      <w:r w:rsidR="007832A8" w:rsidRPr="0075169D">
        <w:rPr>
          <w:sz w:val="24"/>
          <w:szCs w:val="24"/>
        </w:rPr>
        <w:t>,</w:t>
      </w:r>
      <w:r w:rsidRPr="0075169D">
        <w:rPr>
          <w:sz w:val="24"/>
          <w:szCs w:val="24"/>
        </w:rPr>
        <w:t xml:space="preserve"> em sua maioria</w:t>
      </w:r>
      <w:r w:rsidR="007832A8" w:rsidRPr="0075169D">
        <w:rPr>
          <w:sz w:val="24"/>
          <w:szCs w:val="24"/>
        </w:rPr>
        <w:t>,</w:t>
      </w:r>
      <w:r w:rsidRPr="0075169D">
        <w:rPr>
          <w:sz w:val="24"/>
          <w:szCs w:val="24"/>
        </w:rPr>
        <w:t xml:space="preserve"> por catadores de materiais recicláveis, que atuam de forma autônoma ou organizados em cooperativa</w:t>
      </w:r>
      <w:r w:rsidR="007832A8" w:rsidRPr="0075169D">
        <w:rPr>
          <w:sz w:val="24"/>
          <w:szCs w:val="24"/>
        </w:rPr>
        <w:t>s. A</w:t>
      </w:r>
      <w:r w:rsidR="004B7F43" w:rsidRPr="0075169D">
        <w:rPr>
          <w:sz w:val="24"/>
          <w:szCs w:val="24"/>
        </w:rPr>
        <w:t xml:space="preserve"> maior parte d</w:t>
      </w:r>
      <w:r w:rsidRPr="0075169D">
        <w:rPr>
          <w:sz w:val="24"/>
          <w:szCs w:val="24"/>
        </w:rPr>
        <w:t>es</w:t>
      </w:r>
      <w:r w:rsidR="004B7F43" w:rsidRPr="0075169D">
        <w:rPr>
          <w:sz w:val="24"/>
          <w:szCs w:val="24"/>
        </w:rPr>
        <w:t>s</w:t>
      </w:r>
      <w:r w:rsidRPr="0075169D">
        <w:rPr>
          <w:sz w:val="24"/>
          <w:szCs w:val="24"/>
        </w:rPr>
        <w:t xml:space="preserve">as pessoas vivem </w:t>
      </w:r>
      <w:r w:rsidR="004B7F43" w:rsidRPr="0075169D">
        <w:rPr>
          <w:sz w:val="24"/>
          <w:szCs w:val="24"/>
        </w:rPr>
        <w:t xml:space="preserve">em </w:t>
      </w:r>
      <w:r w:rsidRPr="0075169D">
        <w:rPr>
          <w:sz w:val="24"/>
          <w:szCs w:val="24"/>
        </w:rPr>
        <w:t>condições precárias, com baixa renda, pouca proteção social e infraestrutura limitada</w:t>
      </w:r>
      <w:r w:rsidR="007832A8" w:rsidRPr="0075169D">
        <w:rPr>
          <w:sz w:val="24"/>
          <w:szCs w:val="24"/>
        </w:rPr>
        <w:t>;</w:t>
      </w:r>
    </w:p>
    <w:p w14:paraId="71099FFD" w14:textId="569A57B8" w:rsidR="00BF3AE8" w:rsidRPr="0075169D" w:rsidRDefault="00BF3AE8" w:rsidP="00755FCF">
      <w:pPr>
        <w:pStyle w:val="PargrafodaLista"/>
        <w:ind w:left="1066" w:hanging="357"/>
        <w:jc w:val="both"/>
        <w:rPr>
          <w:sz w:val="24"/>
          <w:szCs w:val="24"/>
        </w:rPr>
      </w:pPr>
      <w:r w:rsidRPr="0075169D">
        <w:rPr>
          <w:b/>
          <w:bCs/>
          <w:sz w:val="24"/>
          <w:szCs w:val="24"/>
        </w:rPr>
        <w:t>Indústrias:</w:t>
      </w:r>
      <w:r w:rsidRPr="0075169D">
        <w:rPr>
          <w:sz w:val="24"/>
          <w:szCs w:val="24"/>
        </w:rPr>
        <w:t xml:space="preserve"> </w:t>
      </w:r>
      <w:r w:rsidR="007832A8" w:rsidRPr="0075169D">
        <w:rPr>
          <w:sz w:val="24"/>
          <w:szCs w:val="24"/>
        </w:rPr>
        <w:t>a</w:t>
      </w:r>
      <w:r w:rsidRPr="0075169D">
        <w:rPr>
          <w:sz w:val="24"/>
          <w:szCs w:val="24"/>
        </w:rPr>
        <w:t>s indústrias de reciclagem dependem diretamente da regularidade e da qualidade dos materiais coletados</w:t>
      </w:r>
      <w:r w:rsidR="007832A8" w:rsidRPr="0075169D">
        <w:rPr>
          <w:sz w:val="24"/>
          <w:szCs w:val="24"/>
        </w:rPr>
        <w:t>. Além disso,</w:t>
      </w:r>
      <w:r w:rsidR="004B7F43" w:rsidRPr="0075169D">
        <w:rPr>
          <w:sz w:val="24"/>
          <w:szCs w:val="24"/>
        </w:rPr>
        <w:t xml:space="preserve"> </w:t>
      </w:r>
      <w:r w:rsidRPr="0075169D">
        <w:rPr>
          <w:sz w:val="24"/>
          <w:szCs w:val="24"/>
        </w:rPr>
        <w:t>ainda enfrentam desafios</w:t>
      </w:r>
      <w:r w:rsidR="007832A8" w:rsidRPr="0075169D">
        <w:rPr>
          <w:sz w:val="24"/>
          <w:szCs w:val="24"/>
        </w:rPr>
        <w:t xml:space="preserve">, </w:t>
      </w:r>
      <w:r w:rsidRPr="0075169D">
        <w:rPr>
          <w:sz w:val="24"/>
          <w:szCs w:val="24"/>
        </w:rPr>
        <w:t xml:space="preserve">como a baixa oferta de resíduos devidamente separados, altos custos logísticos e pouca estabilidade no fornecimento, o que limita a expansão do setor e a plena consolidação da economia circular </w:t>
      </w:r>
      <w:r w:rsidR="004B7F43" w:rsidRPr="0075169D">
        <w:rPr>
          <w:sz w:val="24"/>
          <w:szCs w:val="24"/>
        </w:rPr>
        <w:t>na cidade Alfa</w:t>
      </w:r>
      <w:r w:rsidR="007832A8" w:rsidRPr="0075169D">
        <w:rPr>
          <w:sz w:val="24"/>
          <w:szCs w:val="24"/>
        </w:rPr>
        <w:t>;</w:t>
      </w:r>
    </w:p>
    <w:p w14:paraId="0E03ED5C" w14:textId="561635EA" w:rsidR="00BF3AE8" w:rsidRPr="0075169D" w:rsidRDefault="00BF3AE8" w:rsidP="00755FCF">
      <w:pPr>
        <w:pStyle w:val="PargrafodaLista"/>
        <w:ind w:left="1066" w:hanging="357"/>
        <w:jc w:val="both"/>
        <w:rPr>
          <w:sz w:val="24"/>
          <w:szCs w:val="24"/>
        </w:rPr>
      </w:pPr>
      <w:r w:rsidRPr="0075169D">
        <w:rPr>
          <w:b/>
          <w:bCs/>
          <w:sz w:val="24"/>
          <w:szCs w:val="24"/>
        </w:rPr>
        <w:t>Cidadãos:</w:t>
      </w:r>
      <w:r w:rsidRPr="0075169D">
        <w:rPr>
          <w:sz w:val="24"/>
          <w:szCs w:val="24"/>
        </w:rPr>
        <w:t xml:space="preserve"> </w:t>
      </w:r>
      <w:r w:rsidR="007832A8" w:rsidRPr="0075169D">
        <w:rPr>
          <w:sz w:val="24"/>
          <w:szCs w:val="24"/>
        </w:rPr>
        <w:t>a</w:t>
      </w:r>
      <w:r w:rsidRPr="0075169D">
        <w:rPr>
          <w:sz w:val="24"/>
          <w:szCs w:val="24"/>
        </w:rPr>
        <w:t xml:space="preserve"> participação dos cidadãos é decisiva para o sucesso da reciclagem, pois a correta separação dos resíduos nas residências, escolas </w:t>
      </w:r>
      <w:r w:rsidRPr="0075169D">
        <w:rPr>
          <w:sz w:val="24"/>
          <w:szCs w:val="24"/>
        </w:rPr>
        <w:lastRenderedPageBreak/>
        <w:t>e empresas impacta diretamente a eficiência de toda a cadeia</w:t>
      </w:r>
      <w:r w:rsidR="007832A8" w:rsidRPr="0075169D">
        <w:rPr>
          <w:sz w:val="24"/>
          <w:szCs w:val="24"/>
        </w:rPr>
        <w:t xml:space="preserve">. Entretanto, </w:t>
      </w:r>
      <w:r w:rsidRPr="0075169D">
        <w:rPr>
          <w:sz w:val="24"/>
          <w:szCs w:val="24"/>
        </w:rPr>
        <w:t>ainda há déficit de conscientização, educação ambiental contínua e incentivos práticos que estimulem a população a adotar hábitos sustentáveis no dia a dia</w:t>
      </w:r>
      <w:r w:rsidR="007832A8" w:rsidRPr="0075169D">
        <w:rPr>
          <w:sz w:val="24"/>
          <w:szCs w:val="24"/>
        </w:rPr>
        <w:t>;</w:t>
      </w:r>
    </w:p>
    <w:p w14:paraId="611020E5" w14:textId="20A56CB6" w:rsidR="004E32F4" w:rsidRPr="0075169D" w:rsidRDefault="00BF3AE8" w:rsidP="00755FCF">
      <w:pPr>
        <w:pStyle w:val="PargrafodaLista"/>
        <w:ind w:left="1066" w:hanging="357"/>
        <w:jc w:val="both"/>
        <w:rPr>
          <w:sz w:val="24"/>
          <w:szCs w:val="24"/>
        </w:rPr>
      </w:pPr>
      <w:r w:rsidRPr="0075169D">
        <w:rPr>
          <w:b/>
          <w:bCs/>
          <w:sz w:val="24"/>
          <w:szCs w:val="24"/>
        </w:rPr>
        <w:t>Gestão pública (governo):</w:t>
      </w:r>
      <w:r w:rsidRPr="0075169D">
        <w:rPr>
          <w:sz w:val="24"/>
          <w:szCs w:val="24"/>
        </w:rPr>
        <w:t xml:space="preserve"> </w:t>
      </w:r>
      <w:r w:rsidR="007832A8" w:rsidRPr="0075169D">
        <w:rPr>
          <w:sz w:val="24"/>
          <w:szCs w:val="24"/>
        </w:rPr>
        <w:t>o</w:t>
      </w:r>
      <w:r w:rsidRPr="0075169D">
        <w:rPr>
          <w:sz w:val="24"/>
          <w:szCs w:val="24"/>
        </w:rPr>
        <w:t xml:space="preserve"> poder público enfrenta grandes desafios na estruturação da reciclagem, como a implantação e manutenção da coleta seletiva, </w:t>
      </w:r>
      <w:r w:rsidR="00CF4B0D" w:rsidRPr="0075169D">
        <w:rPr>
          <w:sz w:val="24"/>
          <w:szCs w:val="24"/>
        </w:rPr>
        <w:t xml:space="preserve">o correto destino </w:t>
      </w:r>
      <w:r w:rsidRPr="0075169D">
        <w:rPr>
          <w:sz w:val="24"/>
          <w:szCs w:val="24"/>
        </w:rPr>
        <w:t>dos resíduos</w:t>
      </w:r>
      <w:r w:rsidR="00CF4B0D" w:rsidRPr="0075169D">
        <w:rPr>
          <w:sz w:val="24"/>
          <w:szCs w:val="24"/>
        </w:rPr>
        <w:t xml:space="preserve"> seguindo os protocolos ambientais</w:t>
      </w:r>
      <w:r w:rsidRPr="0075169D">
        <w:rPr>
          <w:sz w:val="24"/>
          <w:szCs w:val="24"/>
        </w:rPr>
        <w:t xml:space="preserve">, a integração com cooperativas de catadores, a falta de recursos financeiros, além da necessidade de fiscalização, planejamento integrado e políticas públicas mais efetivas que promovam a inclusão social, a sustentabilidade ambiental e a eficiência da gestão dos resíduos </w:t>
      </w:r>
      <w:r w:rsidR="00CF4B0D" w:rsidRPr="0075169D">
        <w:rPr>
          <w:sz w:val="24"/>
          <w:szCs w:val="24"/>
        </w:rPr>
        <w:t>recicláveis.</w:t>
      </w:r>
    </w:p>
    <w:p w14:paraId="139EE2BC" w14:textId="4CB166C6" w:rsidR="004E32F4" w:rsidRDefault="004E32F4" w:rsidP="007832A8">
      <w:pPr>
        <w:pStyle w:val="Corpodetexto"/>
        <w:ind w:firstLine="708"/>
      </w:pPr>
      <w:r>
        <w:t>Analisando essas descobertas, percebe-se que temos pontos a tratar na parte de pessoas</w:t>
      </w:r>
      <w:r w:rsidR="008440D2">
        <w:t xml:space="preserve"> (cidadãos e profissionais de coleta de resíduos)</w:t>
      </w:r>
      <w:r>
        <w:t xml:space="preserve">, indústria e gestão </w:t>
      </w:r>
      <w:r w:rsidR="11AEB13C">
        <w:t>pública. Temos</w:t>
      </w:r>
      <w:r w:rsidR="008440D2">
        <w:t xml:space="preserve"> aqui a oportunidade de </w:t>
      </w:r>
      <w:r>
        <w:t xml:space="preserve">criar uma solução completa </w:t>
      </w:r>
      <w:r w:rsidR="008440D2">
        <w:t xml:space="preserve">que atenda a todas </w:t>
      </w:r>
      <w:r w:rsidR="221A3704">
        <w:t>essas necessidades</w:t>
      </w:r>
      <w:r w:rsidR="007832A8">
        <w:t xml:space="preserve">; </w:t>
      </w:r>
      <w:r>
        <w:t>seria uma ideia interessante, porém muito arriscada dada a complexidade do tema. Sendo assim, o melhor caminho é selecionar apenas uma dessas opções</w:t>
      </w:r>
      <w:r w:rsidR="007832A8">
        <w:t xml:space="preserve">, </w:t>
      </w:r>
      <w:r>
        <w:t>para que possamos colocar foco em no</w:t>
      </w:r>
      <w:r w:rsidR="007832A8">
        <w:t>s</w:t>
      </w:r>
      <w:r>
        <w:t>sa solução</w:t>
      </w:r>
      <w:r w:rsidR="007832A8">
        <w:t>. A</w:t>
      </w:r>
      <w:r>
        <w:t xml:space="preserve"> escolha </w:t>
      </w:r>
      <w:r w:rsidR="00925147">
        <w:t xml:space="preserve">do grupo “Os incríveis” </w:t>
      </w:r>
      <w:r>
        <w:t xml:space="preserve">foi: </w:t>
      </w:r>
      <w:r w:rsidR="00925147">
        <w:t>“</w:t>
      </w:r>
      <w:r w:rsidRPr="6B248EAB">
        <w:rPr>
          <w:b/>
          <w:bCs/>
        </w:rPr>
        <w:t xml:space="preserve">Mão de </w:t>
      </w:r>
      <w:r w:rsidR="007832A8">
        <w:rPr>
          <w:b/>
          <w:bCs/>
        </w:rPr>
        <w:t>o</w:t>
      </w:r>
      <w:r w:rsidRPr="6B248EAB">
        <w:rPr>
          <w:b/>
          <w:bCs/>
        </w:rPr>
        <w:t>bra na coleta de resíduos</w:t>
      </w:r>
      <w:r w:rsidR="00925147">
        <w:t>”</w:t>
      </w:r>
      <w:r>
        <w:t>.</w:t>
      </w:r>
      <w:r w:rsidR="007832A8">
        <w:t xml:space="preserve"> </w:t>
      </w:r>
    </w:p>
    <w:p w14:paraId="2F0BB662" w14:textId="77777777" w:rsidR="007832A8" w:rsidRDefault="004B430A" w:rsidP="007832A8">
      <w:pPr>
        <w:pStyle w:val="Corpodetexto"/>
        <w:ind w:firstLine="708"/>
      </w:pPr>
      <w:r>
        <w:t>Agora que temos o foco d</w:t>
      </w:r>
      <w:r w:rsidR="007832A8">
        <w:t xml:space="preserve">o </w:t>
      </w:r>
      <w:r>
        <w:t>trabalho, vamos avançar na parte de imersão</w:t>
      </w:r>
      <w:r w:rsidR="007832A8">
        <w:t>,</w:t>
      </w:r>
      <w:r>
        <w:t xml:space="preserve"> tratando do tema “Empatia”, ou seja, </w:t>
      </w:r>
      <w:r w:rsidR="007832A8">
        <w:t>colocando</w:t>
      </w:r>
      <w:r w:rsidRPr="004B430A">
        <w:t xml:space="preserve">-se no lugar do </w:t>
      </w:r>
      <w:r>
        <w:t xml:space="preserve">principal </w:t>
      </w:r>
      <w:r w:rsidRPr="004B430A">
        <w:t>usuário</w:t>
      </w:r>
      <w:r w:rsidR="007832A8">
        <w:t xml:space="preserve"> e </w:t>
      </w:r>
      <w:r w:rsidRPr="004B430A">
        <w:t>compreende</w:t>
      </w:r>
      <w:r w:rsidR="007832A8">
        <w:t>ndo</w:t>
      </w:r>
      <w:r w:rsidRPr="004B430A">
        <w:t xml:space="preserve"> </w:t>
      </w:r>
      <w:r>
        <w:t xml:space="preserve">suas </w:t>
      </w:r>
      <w:r w:rsidRPr="004B430A">
        <w:t xml:space="preserve">experiências e emoções, </w:t>
      </w:r>
      <w:r w:rsidR="007832A8">
        <w:t>para gerar</w:t>
      </w:r>
      <w:r w:rsidRPr="004B430A">
        <w:t xml:space="preserve"> o </w:t>
      </w:r>
      <w:r w:rsidR="00925147">
        <w:t>entregável “</w:t>
      </w:r>
      <w:r w:rsidRPr="004B430A">
        <w:t>Mapa da Empatia</w:t>
      </w:r>
      <w:r w:rsidR="00925147">
        <w:t>”</w:t>
      </w:r>
      <w:r>
        <w:t xml:space="preserve">. </w:t>
      </w:r>
    </w:p>
    <w:p w14:paraId="5DF8E41E" w14:textId="673E7295" w:rsidR="004E32F4" w:rsidRDefault="007832A8" w:rsidP="007832A8">
      <w:pPr>
        <w:pStyle w:val="Corpodetexto"/>
        <w:ind w:firstLine="708"/>
      </w:pPr>
      <w:r>
        <w:t>A</w:t>
      </w:r>
      <w:r w:rsidR="004B430A">
        <w:t xml:space="preserve"> investigação agora está bem mais localizada e</w:t>
      </w:r>
      <w:r>
        <w:t>,</w:t>
      </w:r>
      <w:r w:rsidR="004B430A">
        <w:t xml:space="preserve"> depois de uma oportuna reunião em grupo</w:t>
      </w:r>
      <w:r>
        <w:t>,</w:t>
      </w:r>
      <w:r w:rsidR="004B430A">
        <w:t xml:space="preserve"> </w:t>
      </w:r>
      <w:r>
        <w:t>em que</w:t>
      </w:r>
      <w:r w:rsidR="004B430A">
        <w:t xml:space="preserve"> todos </w:t>
      </w:r>
      <w:r w:rsidR="00925147">
        <w:t xml:space="preserve">os </w:t>
      </w:r>
      <w:r>
        <w:t>integrantes</w:t>
      </w:r>
      <w:r w:rsidR="00925147">
        <w:t xml:space="preserve"> fizeram a lição de casa e </w:t>
      </w:r>
      <w:r w:rsidR="004B430A">
        <w:t>trouxeram informações sobre o tema</w:t>
      </w:r>
      <w:r w:rsidR="00716CE1">
        <w:t>,</w:t>
      </w:r>
      <w:r w:rsidR="004B430A">
        <w:t xml:space="preserve"> </w:t>
      </w:r>
      <w:r>
        <w:t xml:space="preserve">“Os incríveis” chegaram no seguinte resultado: </w:t>
      </w:r>
    </w:p>
    <w:p w14:paraId="425D2794" w14:textId="77777777" w:rsidR="004B430A" w:rsidRDefault="004B430A" w:rsidP="004E32F4">
      <w:pPr>
        <w:pStyle w:val="Corpodetexto"/>
        <w:ind w:firstLine="0"/>
      </w:pPr>
    </w:p>
    <w:p w14:paraId="33C8CEA6" w14:textId="58551B87" w:rsidR="00E9563F" w:rsidRDefault="00E54EFD" w:rsidP="007832A8">
      <w:pPr>
        <w:pStyle w:val="Figura"/>
      </w:pPr>
      <w:r w:rsidRPr="00E54EFD">
        <w:lastRenderedPageBreak/>
        <w:drawing>
          <wp:inline distT="0" distB="0" distL="0" distR="0" wp14:anchorId="540DF112" wp14:editId="78416D15">
            <wp:extent cx="5760085" cy="4725035"/>
            <wp:effectExtent l="0" t="0" r="0" b="0"/>
            <wp:docPr id="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A7B2723-21DD-0A88-B9EC-58EC5F70CCC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9A7B2723-21DD-0A88-B9EC-58EC5F70CCC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7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CBB9" w14:textId="128864DA" w:rsidR="006D4E75" w:rsidRDefault="0075169D" w:rsidP="0075169D">
      <w:pPr>
        <w:pStyle w:val="Legenda"/>
      </w:pPr>
      <w:bookmarkStart w:id="11" w:name="_Toc21680055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 w:rsidR="006D4E75" w:rsidRPr="0062563F">
        <w:t xml:space="preserve"> </w:t>
      </w:r>
      <w:r w:rsidR="006D4E75">
        <w:t>–</w:t>
      </w:r>
      <w:r w:rsidR="006D4E75" w:rsidRPr="0062563F">
        <w:t xml:space="preserve"> </w:t>
      </w:r>
      <w:r w:rsidR="006D4E75">
        <w:t xml:space="preserve">Mapa da </w:t>
      </w:r>
      <w:r w:rsidR="007832A8">
        <w:t>e</w:t>
      </w:r>
      <w:r w:rsidR="006D4E75">
        <w:t xml:space="preserve">mpatia para o projeto de </w:t>
      </w:r>
      <w:r w:rsidR="007832A8">
        <w:t xml:space="preserve">gestão de resíduos </w:t>
      </w:r>
      <w:r w:rsidR="006D4E75">
        <w:t>com foco na mão de obra de coleta</w:t>
      </w:r>
      <w:bookmarkEnd w:id="11"/>
    </w:p>
    <w:p w14:paraId="2A9A8E33" w14:textId="797F8AEB" w:rsidR="004B430A" w:rsidRDefault="006D4E75" w:rsidP="007832A8">
      <w:pPr>
        <w:pStyle w:val="FonteFigura"/>
      </w:pPr>
      <w:r w:rsidRPr="000323BB">
        <w:t xml:space="preserve">Fonte: </w:t>
      </w:r>
      <w:r w:rsidR="007832A8">
        <w:t>Elaborada pelo autor</w:t>
      </w:r>
      <w:r>
        <w:t xml:space="preserve"> (2025)</w:t>
      </w:r>
    </w:p>
    <w:p w14:paraId="30A9CC4A" w14:textId="77777777" w:rsidR="00261188" w:rsidRDefault="006D03B1" w:rsidP="00261188">
      <w:pPr>
        <w:pStyle w:val="Corpodetexto"/>
        <w:ind w:firstLine="708"/>
      </w:pPr>
      <w:r>
        <w:t xml:space="preserve">Esse </w:t>
      </w:r>
      <w:r w:rsidR="007832A8">
        <w:t>m</w:t>
      </w:r>
      <w:r>
        <w:t xml:space="preserve">apa da </w:t>
      </w:r>
      <w:r w:rsidR="007832A8">
        <w:t>e</w:t>
      </w:r>
      <w:r>
        <w:t xml:space="preserve">mpatia foi construído utilizando a ferramenta </w:t>
      </w:r>
      <w:r w:rsidRPr="00261188">
        <w:rPr>
          <w:i/>
          <w:iCs/>
        </w:rPr>
        <w:t>Miro</w:t>
      </w:r>
      <w:r w:rsidR="00261188">
        <w:t xml:space="preserve">, </w:t>
      </w:r>
      <w:r>
        <w:t xml:space="preserve">disponível em </w:t>
      </w:r>
      <w:hyperlink r:id="rId16">
        <w:r w:rsidRPr="6B248EAB">
          <w:rPr>
            <w:rStyle w:val="Hyperlink"/>
          </w:rPr>
          <w:t>https://miro.com</w:t>
        </w:r>
      </w:hyperlink>
      <w:r>
        <w:t xml:space="preserve">.  </w:t>
      </w:r>
      <w:r w:rsidR="006D4E75">
        <w:t xml:space="preserve">Com a conclusão </w:t>
      </w:r>
      <w:r w:rsidR="00261188">
        <w:t>desse mapa</w:t>
      </w:r>
      <w:r w:rsidR="006D4E75">
        <w:t xml:space="preserve">, temos </w:t>
      </w:r>
      <w:r w:rsidR="030DBC11">
        <w:t>uma ideia adequada e equilibrada</w:t>
      </w:r>
      <w:r w:rsidR="006D4E75">
        <w:t xml:space="preserve"> do nosso principal usuário</w:t>
      </w:r>
      <w:r w:rsidR="00261188">
        <w:t xml:space="preserve">. Aqui, </w:t>
      </w:r>
      <w:r w:rsidR="006D4E75">
        <w:t>revelamos não apenas suas ações, mas também seus sentimentos, percepções, influências e desafios no dia a dia</w:t>
      </w:r>
      <w:r>
        <w:t xml:space="preserve">, sendo possível </w:t>
      </w:r>
      <w:r w:rsidR="006D4E75">
        <w:t>enxergar além dos dados superficiais, entendendo a realidade vivida, suas dores, motivações e expectativas, o que direciona a construção de soluções mais humanas, eficazes e alinhadas às reais necessidades desse público</w:t>
      </w:r>
      <w:r>
        <w:t>.</w:t>
      </w:r>
    </w:p>
    <w:p w14:paraId="07946C62" w14:textId="5DEE4E1D" w:rsidR="00877E4B" w:rsidRDefault="000374BB" w:rsidP="00261188">
      <w:pPr>
        <w:pStyle w:val="Corpodetexto"/>
        <w:ind w:firstLine="708"/>
      </w:pPr>
      <w:r>
        <w:t xml:space="preserve">A próxima entrega </w:t>
      </w:r>
      <w:r w:rsidR="00877E4B">
        <w:t xml:space="preserve">será criar </w:t>
      </w:r>
      <w:r w:rsidR="00261188">
        <w:t>a</w:t>
      </w:r>
      <w:r w:rsidR="00877E4B">
        <w:t xml:space="preserve">(s) persona(s) a partir </w:t>
      </w:r>
      <w:r w:rsidR="004B1828">
        <w:t xml:space="preserve">do </w:t>
      </w:r>
      <w:r w:rsidR="00261188">
        <w:t>mapa de empatia, já que</w:t>
      </w:r>
      <w:r w:rsidR="00877E4B">
        <w:t xml:space="preserve"> ess</w:t>
      </w:r>
      <w:r w:rsidR="00261188">
        <w:t>a</w:t>
      </w:r>
      <w:r w:rsidR="00877E4B">
        <w:t xml:space="preserve"> persona, ou seja, o principal usuário de nossa solução, precisa ser realista, humano e baseado em evidências, e não em “achismos”. O mapa da empatia sustenta a construção correta d</w:t>
      </w:r>
      <w:r w:rsidR="00261188">
        <w:t>a</w:t>
      </w:r>
      <w:r w:rsidR="00877E4B">
        <w:t xml:space="preserve"> persona, transformando dados em compreensão profunda do usuário, que é exatamente o objetivo da nossa necessidade nesse momento.</w:t>
      </w:r>
    </w:p>
    <w:p w14:paraId="640E96FC" w14:textId="77777777" w:rsidR="00877E4B" w:rsidRDefault="00877E4B" w:rsidP="00877E4B">
      <w:pPr>
        <w:pStyle w:val="Corpodetexto"/>
        <w:ind w:firstLine="0"/>
      </w:pPr>
    </w:p>
    <w:p w14:paraId="53137DFD" w14:textId="3DE4ABE3" w:rsidR="004B1828" w:rsidRDefault="00261188" w:rsidP="00261188">
      <w:pPr>
        <w:pStyle w:val="Corpodetexto"/>
        <w:ind w:firstLine="708"/>
      </w:pPr>
      <w:r>
        <w:lastRenderedPageBreak/>
        <w:t>A</w:t>
      </w:r>
      <w:r w:rsidR="00877E4B">
        <w:t xml:space="preserve"> partir dessas informações, </w:t>
      </w:r>
      <w:r>
        <w:t>a</w:t>
      </w:r>
      <w:r w:rsidR="00877E4B">
        <w:t xml:space="preserve"> persona nasce como uma representação fiel do público, com comportamentos, motivações e desafios coerentes. Veja o </w:t>
      </w:r>
      <w:r>
        <w:t>resultado</w:t>
      </w:r>
      <w:r w:rsidR="00877E4B">
        <w:t xml:space="preserve"> </w:t>
      </w:r>
      <w:r>
        <w:t xml:space="preserve">a seguir. </w:t>
      </w:r>
    </w:p>
    <w:p w14:paraId="7939FA72" w14:textId="509D245C" w:rsidR="00A12F64" w:rsidRDefault="00A12F64" w:rsidP="00A12F64">
      <w:pPr>
        <w:pStyle w:val="Figura"/>
      </w:pPr>
      <w:r w:rsidRPr="00A12F64">
        <w:rPr>
          <w:noProof/>
        </w:rPr>
        <w:drawing>
          <wp:inline distT="0" distB="0" distL="0" distR="0" wp14:anchorId="3788AF78" wp14:editId="19366306">
            <wp:extent cx="5760085" cy="42576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4A61" w14:textId="5F4FEFB0" w:rsidR="004B1828" w:rsidRDefault="0075169D" w:rsidP="0075169D">
      <w:pPr>
        <w:pStyle w:val="Legenda"/>
      </w:pPr>
      <w:bookmarkStart w:id="12" w:name="_Toc21680055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 w:rsidR="004B1828" w:rsidRPr="0062563F">
        <w:t xml:space="preserve"> </w:t>
      </w:r>
      <w:r w:rsidR="004B1828">
        <w:t>–</w:t>
      </w:r>
      <w:r w:rsidR="004B1828" w:rsidRPr="0062563F">
        <w:t xml:space="preserve"> </w:t>
      </w:r>
      <w:r w:rsidR="004B1828">
        <w:t>Persona Francisco que trabalha com coleta de resíduos recicláveis</w:t>
      </w:r>
      <w:bookmarkEnd w:id="12"/>
    </w:p>
    <w:p w14:paraId="214F848D" w14:textId="7FD35159" w:rsidR="004B1828" w:rsidRDefault="004B1828" w:rsidP="00261188">
      <w:pPr>
        <w:pStyle w:val="FonteFigura"/>
      </w:pPr>
      <w:r w:rsidRPr="000323BB">
        <w:t xml:space="preserve">Fonte: </w:t>
      </w:r>
      <w:r w:rsidR="00261188">
        <w:t>Elaborada pelo autor</w:t>
      </w:r>
      <w:r>
        <w:t xml:space="preserve"> (2025)</w:t>
      </w:r>
    </w:p>
    <w:p w14:paraId="0BE3D6E3" w14:textId="6A8BB8C1" w:rsidR="00877E4B" w:rsidRPr="005246E6" w:rsidRDefault="005246E6" w:rsidP="00261188">
      <w:pPr>
        <w:pStyle w:val="Corpodetexto"/>
        <w:ind w:firstLine="708"/>
      </w:pPr>
      <w:r>
        <w:t>O 3º e 4º slide do arquivo</w:t>
      </w:r>
      <w:r w:rsidRPr="6B248EAB">
        <w:rPr>
          <w:b/>
          <w:bCs/>
        </w:rPr>
        <w:t xml:space="preserve"> </w:t>
      </w:r>
      <w:r w:rsidR="00BC2114" w:rsidRPr="00BC2114">
        <w:rPr>
          <w:b/>
          <w:bCs/>
        </w:rPr>
        <w:t>Template_Exercicio_Guiado.pptx</w:t>
      </w:r>
      <w:r w:rsidR="00BC2114">
        <w:rPr>
          <w:b/>
          <w:bCs/>
        </w:rPr>
        <w:t xml:space="preserve"> </w:t>
      </w:r>
      <w:r>
        <w:t xml:space="preserve">foi </w:t>
      </w:r>
      <w:r w:rsidR="2D0618E5">
        <w:t>disponibilizado</w:t>
      </w:r>
      <w:r>
        <w:t xml:space="preserve"> </w:t>
      </w:r>
      <w:r w:rsidR="00877E4B">
        <w:t xml:space="preserve">contendo a entrega feita pelo </w:t>
      </w:r>
      <w:r w:rsidR="00007A83">
        <w:t xml:space="preserve">time </w:t>
      </w:r>
      <w:r w:rsidR="00877E4B">
        <w:t>“Os incríveis”. Analise essa entrega</w:t>
      </w:r>
      <w:r w:rsidR="0075169D">
        <w:t>,</w:t>
      </w:r>
      <w:r w:rsidR="00877E4B">
        <w:t xml:space="preserve"> </w:t>
      </w:r>
      <w:r w:rsidR="0075169D" w:rsidRPr="0075169D">
        <w:t xml:space="preserve">junto com </w:t>
      </w:r>
      <w:r w:rsidR="0075169D">
        <w:t xml:space="preserve">o </w:t>
      </w:r>
      <w:r w:rsidR="0075169D" w:rsidRPr="0075169D">
        <w:t>seu grupo</w:t>
      </w:r>
      <w:r w:rsidR="0075169D">
        <w:t>,</w:t>
      </w:r>
      <w:r w:rsidR="0075169D" w:rsidRPr="0075169D">
        <w:t xml:space="preserve"> para poder apoiar o desafio.</w:t>
      </w:r>
    </w:p>
    <w:p w14:paraId="34DDDE71" w14:textId="1F0AC06C" w:rsidR="0095783F" w:rsidRDefault="0095783F" w:rsidP="00261188">
      <w:pPr>
        <w:pStyle w:val="Corpodetexto"/>
        <w:ind w:firstLine="708"/>
      </w:pPr>
      <w:r>
        <w:t xml:space="preserve">A nossa próxima entrega é </w:t>
      </w:r>
      <w:r w:rsidRPr="0095783F">
        <w:t xml:space="preserve">a </w:t>
      </w:r>
      <w:r>
        <w:t>“J</w:t>
      </w:r>
      <w:r w:rsidRPr="0095783F">
        <w:t>ornada do usuário</w:t>
      </w:r>
      <w:r>
        <w:t xml:space="preserve">”, que tem como objetivo </w:t>
      </w:r>
      <w:r w:rsidRPr="0095783F">
        <w:t xml:space="preserve">compreender, de forma prática, como esse personagem </w:t>
      </w:r>
      <w:r>
        <w:t xml:space="preserve">irá viver </w:t>
      </w:r>
      <w:r w:rsidRPr="0095783F">
        <w:t xml:space="preserve">o problema no mundo real, passo a passo. </w:t>
      </w:r>
      <w:r w:rsidR="00234B67">
        <w:t xml:space="preserve">Essa jornada irá permitir </w:t>
      </w:r>
      <w:r w:rsidRPr="0095783F">
        <w:t xml:space="preserve">visualizar cada etapa da experiência, desde a necessidade inicial até a entrega final do serviço, identificando pontos de contato. No caso do Francisco, a jornada evidencia como a tecnologia, por meio do aplicativo, atua como elo entre cidadão, </w:t>
      </w:r>
      <w:r>
        <w:t>profissional de coleta de resíduos</w:t>
      </w:r>
      <w:r w:rsidRPr="0095783F">
        <w:t>, pontos de apoio e indústria, fortalecendo tanto a eficiência do processo quanto a geração de renda e o impacto social positivo.</w:t>
      </w:r>
      <w:r w:rsidR="00261188">
        <w:t xml:space="preserve"> </w:t>
      </w:r>
    </w:p>
    <w:p w14:paraId="4E34FBC1" w14:textId="76D4A6EA" w:rsidR="0095783F" w:rsidRDefault="00A12F64" w:rsidP="00261188">
      <w:pPr>
        <w:pStyle w:val="Figura"/>
      </w:pPr>
      <w:r w:rsidRPr="00A12F64">
        <w:rPr>
          <w:noProof/>
        </w:rPr>
        <w:lastRenderedPageBreak/>
        <w:drawing>
          <wp:inline distT="0" distB="0" distL="0" distR="0" wp14:anchorId="57146055" wp14:editId="660A02B9">
            <wp:extent cx="5760085" cy="4223385"/>
            <wp:effectExtent l="0" t="0" r="0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D8367" w14:textId="77B8EDD3" w:rsidR="0095783F" w:rsidRDefault="0075169D" w:rsidP="0075169D">
      <w:pPr>
        <w:pStyle w:val="Legenda"/>
      </w:pPr>
      <w:bookmarkStart w:id="13" w:name="_Toc21680056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 w:rsidR="0095783F" w:rsidRPr="0062563F">
        <w:t xml:space="preserve"> </w:t>
      </w:r>
      <w:r w:rsidR="0095783F">
        <w:t>–</w:t>
      </w:r>
      <w:r w:rsidR="0095783F" w:rsidRPr="0062563F">
        <w:t xml:space="preserve"> </w:t>
      </w:r>
      <w:r w:rsidR="0095783F">
        <w:t xml:space="preserve">Jornada </w:t>
      </w:r>
      <w:r w:rsidR="00261188">
        <w:t>da p</w:t>
      </w:r>
      <w:r w:rsidR="0095783F">
        <w:t>ersona relacionad</w:t>
      </w:r>
      <w:r w:rsidR="00261188">
        <w:t>a</w:t>
      </w:r>
      <w:r w:rsidR="0095783F">
        <w:t xml:space="preserve"> a coleta de resíduos recicláveis</w:t>
      </w:r>
      <w:bookmarkEnd w:id="13"/>
    </w:p>
    <w:p w14:paraId="30C2D55B" w14:textId="5B56BD3C" w:rsidR="0095783F" w:rsidRDefault="0095783F" w:rsidP="00261188">
      <w:pPr>
        <w:pStyle w:val="FonteFigura"/>
      </w:pPr>
      <w:r w:rsidRPr="000323BB">
        <w:t xml:space="preserve">Fonte: </w:t>
      </w:r>
      <w:r w:rsidR="00261188">
        <w:t>Elaborada pelo autor</w:t>
      </w:r>
      <w:r>
        <w:t xml:space="preserve"> (2025)</w:t>
      </w:r>
      <w:r w:rsidR="00261188">
        <w:t xml:space="preserve"> </w:t>
      </w:r>
    </w:p>
    <w:p w14:paraId="2FB08CA0" w14:textId="56751E35" w:rsidR="0095783F" w:rsidRDefault="008507F3" w:rsidP="00261188">
      <w:pPr>
        <w:pStyle w:val="Corpodetexto"/>
        <w:ind w:firstLine="708"/>
      </w:pPr>
      <w:r>
        <w:t>Nessa</w:t>
      </w:r>
      <w:r w:rsidR="0095783F">
        <w:t xml:space="preserve"> solução, o </w:t>
      </w:r>
      <w:r w:rsidR="0095783F" w:rsidRPr="0095783F">
        <w:t>cidadão realiza o cadastro e agenda a retirada do resíduo reciclável pelo sistema</w:t>
      </w:r>
      <w:r w:rsidR="0095783F">
        <w:t xml:space="preserve"> e</w:t>
      </w:r>
      <w:r>
        <w:t>,</w:t>
      </w:r>
      <w:r w:rsidR="0095783F">
        <w:t xml:space="preserve"> assim que possível</w:t>
      </w:r>
      <w:r w:rsidR="0095783F" w:rsidRPr="0095783F">
        <w:t xml:space="preserve">, o profissional de coleta </w:t>
      </w:r>
      <w:r w:rsidR="0095783F">
        <w:t xml:space="preserve">que está cadastrado nesse sistema </w:t>
      </w:r>
      <w:r w:rsidR="0095783F" w:rsidRPr="0095783F">
        <w:t xml:space="preserve">acessa as solicitações do dia, desloca-se até a localização indicada e efetua a retirada do material. Após a coleta, o resíduo é entregue no ponto de apoio, onde são realizadas a atualização do sistema </w:t>
      </w:r>
      <w:proofErr w:type="spellStart"/>
      <w:r w:rsidR="0095783F" w:rsidRPr="0095783F">
        <w:t>ReciclaData</w:t>
      </w:r>
      <w:proofErr w:type="spellEnd"/>
      <w:r w:rsidR="0095783F" w:rsidRPr="0095783F">
        <w:t xml:space="preserve">, o pagamento ao profissional pela coleta efetuada e a separação dos resíduos, que posteriormente </w:t>
      </w:r>
      <w:r w:rsidR="0095783F">
        <w:t xml:space="preserve">serão </w:t>
      </w:r>
      <w:r w:rsidR="0095783F" w:rsidRPr="0095783F">
        <w:t>enviados à fábrica para o correto processo de reciclagem.</w:t>
      </w:r>
    </w:p>
    <w:p w14:paraId="132BE04B" w14:textId="4159C5A2" w:rsidR="008507F3" w:rsidRDefault="00234B67" w:rsidP="0075169D">
      <w:pPr>
        <w:pStyle w:val="Corpodetexto"/>
        <w:ind w:firstLine="708"/>
      </w:pPr>
      <w:r>
        <w:t>O 5º slide do arquivo</w:t>
      </w:r>
      <w:r w:rsidRPr="6B248EAB">
        <w:rPr>
          <w:b/>
          <w:bCs/>
        </w:rPr>
        <w:t xml:space="preserve"> </w:t>
      </w:r>
      <w:r w:rsidR="00BC2114" w:rsidRPr="00BC2114">
        <w:rPr>
          <w:b/>
          <w:bCs/>
        </w:rPr>
        <w:t>Template_Exercicio_Guiado.pptx</w:t>
      </w:r>
      <w:r w:rsidR="00BC2114">
        <w:rPr>
          <w:b/>
          <w:bCs/>
        </w:rPr>
        <w:t xml:space="preserve"> </w:t>
      </w:r>
      <w:r>
        <w:t xml:space="preserve">foi </w:t>
      </w:r>
      <w:r w:rsidR="63FA93CC">
        <w:t>disponibilizado</w:t>
      </w:r>
      <w:r>
        <w:t xml:space="preserve"> contendo a entrega feita pelo time “Os incríveis”.</w:t>
      </w:r>
      <w:r w:rsidR="00321CF0">
        <w:t xml:space="preserve"> </w:t>
      </w:r>
      <w:r w:rsidR="0075169D">
        <w:t xml:space="preserve">Analise essa entrega, </w:t>
      </w:r>
      <w:r w:rsidR="0075169D" w:rsidRPr="0075169D">
        <w:t xml:space="preserve">junto com </w:t>
      </w:r>
      <w:r w:rsidR="0075169D">
        <w:t xml:space="preserve">o </w:t>
      </w:r>
      <w:r w:rsidR="0075169D" w:rsidRPr="0075169D">
        <w:t>seu grupo</w:t>
      </w:r>
      <w:r w:rsidR="0075169D">
        <w:t>,</w:t>
      </w:r>
      <w:r w:rsidR="0075169D" w:rsidRPr="0075169D">
        <w:t xml:space="preserve"> para poder apoiar o desafio.</w:t>
      </w:r>
    </w:p>
    <w:p w14:paraId="2CF7E96D" w14:textId="79A5DE21" w:rsidR="00B41F41" w:rsidRDefault="00DB24C5" w:rsidP="008507F3">
      <w:pPr>
        <w:pStyle w:val="Corpodetexto"/>
        <w:ind w:firstLine="708"/>
      </w:pPr>
      <w:r>
        <w:t>Avançando em nossa proposta para o projeto de reciclagem de resíduos</w:t>
      </w:r>
      <w:r w:rsidR="008507F3">
        <w:t>,</w:t>
      </w:r>
      <w:r>
        <w:t xml:space="preserve"> chegamos </w:t>
      </w:r>
      <w:r w:rsidR="4D728828">
        <w:t>à</w:t>
      </w:r>
      <w:r w:rsidR="00B41F41">
        <w:t xml:space="preserve"> próxima entrega</w:t>
      </w:r>
      <w:r w:rsidR="008507F3">
        <w:t>,</w:t>
      </w:r>
      <w:r w:rsidR="00B41F41">
        <w:t xml:space="preserve"> </w:t>
      </w:r>
      <w:r>
        <w:t xml:space="preserve">que </w:t>
      </w:r>
      <w:r w:rsidR="00B41F41">
        <w:t>expressa a essência de nossa solução</w:t>
      </w:r>
      <w:r w:rsidR="008507F3">
        <w:t>. Ela</w:t>
      </w:r>
      <w:r w:rsidR="00B41F41">
        <w:t xml:space="preserve"> é chamada de “Visão do Produto”, </w:t>
      </w:r>
      <w:r w:rsidR="3C6F87DC">
        <w:t>que é</w:t>
      </w:r>
      <w:r w:rsidR="00B41F41">
        <w:t xml:space="preserve"> uma declaração estratégica que atua como um caminho para a equipe ao longo de todo o processo de inovação, conectando</w:t>
      </w:r>
      <w:r w:rsidR="008507F3">
        <w:t>,</w:t>
      </w:r>
      <w:r w:rsidR="00B41F41">
        <w:t xml:space="preserve"> de </w:t>
      </w:r>
      <w:r w:rsidR="00B41F41">
        <w:lastRenderedPageBreak/>
        <w:t>forma clara</w:t>
      </w:r>
      <w:r w:rsidR="008507F3">
        <w:t>,</w:t>
      </w:r>
      <w:r w:rsidR="00B41F41">
        <w:t xml:space="preserve"> as necessidades reais dos usuários aos objetivos a serem alcançados, evitando ideias soltas</w:t>
      </w:r>
      <w:r w:rsidR="008507F3">
        <w:t xml:space="preserve"> e </w:t>
      </w:r>
      <w:r w:rsidR="00B41F41">
        <w:t xml:space="preserve">sem um propósito bem definido. </w:t>
      </w:r>
    </w:p>
    <w:p w14:paraId="2F1FD273" w14:textId="15B68112" w:rsidR="00B41F41" w:rsidRDefault="00AD3B9B" w:rsidP="008507F3">
      <w:pPr>
        <w:pStyle w:val="Corpodetexto"/>
        <w:ind w:firstLine="708"/>
      </w:pPr>
      <w:r>
        <w:t>A v</w:t>
      </w:r>
      <w:r w:rsidR="00B41F41">
        <w:t xml:space="preserve">isão do </w:t>
      </w:r>
      <w:r>
        <w:t>p</w:t>
      </w:r>
      <w:r w:rsidR="00B41F41">
        <w:t>roduto cria foco, evita dispersões e assegura alinhamento entre os times</w:t>
      </w:r>
      <w:r>
        <w:t xml:space="preserve">, </w:t>
      </w:r>
      <w:r w:rsidR="00B41F41">
        <w:t>informa</w:t>
      </w:r>
      <w:r>
        <w:t>ndo</w:t>
      </w:r>
      <w:r w:rsidR="00B41F41">
        <w:t xml:space="preserve"> </w:t>
      </w:r>
      <w:r w:rsidR="64838172">
        <w:t>onde</w:t>
      </w:r>
      <w:r w:rsidR="00B41F41">
        <w:t xml:space="preserve"> queremos chegar, </w:t>
      </w:r>
      <w:r w:rsidR="64FFCCA1">
        <w:t>porque</w:t>
      </w:r>
      <w:r w:rsidR="00B41F41">
        <w:t xml:space="preserve"> queremos chegar e qual valor será gerado no caminho, permitindo </w:t>
      </w:r>
      <w:r w:rsidR="008507F3">
        <w:t>à</w:t>
      </w:r>
      <w:r w:rsidR="00B41F41">
        <w:t xml:space="preserve"> equipe construir soluções com clareza, propósito e impacto real. </w:t>
      </w:r>
      <w:r w:rsidR="32F6EB0B">
        <w:t>Para o</w:t>
      </w:r>
      <w:r w:rsidR="00B41F41">
        <w:t xml:space="preserve"> projeto de reciclagem de resíduos, a seguinte visão de produto foi gerada, em conjunto com o quadro “É Não é Faz Não faz”.</w:t>
      </w:r>
      <w:r w:rsidR="008507F3">
        <w:t xml:space="preserve"> </w:t>
      </w:r>
    </w:p>
    <w:p w14:paraId="1641D893" w14:textId="0E88FE94" w:rsidR="00B41F41" w:rsidRDefault="00A12F64" w:rsidP="008507F3">
      <w:pPr>
        <w:pStyle w:val="Figura"/>
      </w:pPr>
      <w:r w:rsidRPr="00A12F64">
        <w:rPr>
          <w:noProof/>
        </w:rPr>
        <w:drawing>
          <wp:inline distT="0" distB="0" distL="0" distR="0" wp14:anchorId="389B328E" wp14:editId="0368530A">
            <wp:extent cx="5760085" cy="427545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82E2" w14:textId="3C15E9BD" w:rsidR="00B41F41" w:rsidRDefault="0075169D" w:rsidP="0075169D">
      <w:pPr>
        <w:pStyle w:val="Legenda"/>
      </w:pPr>
      <w:bookmarkStart w:id="14" w:name="_Toc21680056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 w:rsidR="00B41F41" w:rsidRPr="0062563F">
        <w:t xml:space="preserve"> </w:t>
      </w:r>
      <w:r w:rsidR="00B41F41">
        <w:t>–</w:t>
      </w:r>
      <w:r w:rsidR="00B41F41" w:rsidRPr="0062563F">
        <w:t xml:space="preserve"> </w:t>
      </w:r>
      <w:r w:rsidR="00B41F41">
        <w:t xml:space="preserve">Visão do </w:t>
      </w:r>
      <w:r w:rsidR="008507F3">
        <w:t>produto e quadro “</w:t>
      </w:r>
      <w:r w:rsidR="00B41F41">
        <w:t>É Não é Faz Não faz</w:t>
      </w:r>
      <w:r w:rsidR="008507F3">
        <w:t>”</w:t>
      </w:r>
      <w:bookmarkEnd w:id="14"/>
    </w:p>
    <w:p w14:paraId="77BCF407" w14:textId="5CA1D565" w:rsidR="0095783F" w:rsidRDefault="00B41F41" w:rsidP="008507F3">
      <w:pPr>
        <w:pStyle w:val="FonteFigura"/>
      </w:pPr>
      <w:r w:rsidRPr="000323BB">
        <w:t xml:space="preserve">Fonte: </w:t>
      </w:r>
      <w:r w:rsidR="008507F3">
        <w:t>Elaborada pelo autor</w:t>
      </w:r>
      <w:r>
        <w:t xml:space="preserve"> (2025)</w:t>
      </w:r>
    </w:p>
    <w:p w14:paraId="24EA4D20" w14:textId="20037A8A" w:rsidR="008507F3" w:rsidRDefault="00AD3B9B" w:rsidP="0075169D">
      <w:pPr>
        <w:pStyle w:val="Corpodetexto"/>
        <w:ind w:firstLine="708"/>
      </w:pPr>
      <w:r>
        <w:t>O 6º slide do arquivo</w:t>
      </w:r>
      <w:r w:rsidRPr="6B248EAB">
        <w:rPr>
          <w:b/>
          <w:bCs/>
        </w:rPr>
        <w:t xml:space="preserve"> </w:t>
      </w:r>
      <w:r w:rsidR="00BC2114" w:rsidRPr="00BC2114">
        <w:rPr>
          <w:b/>
          <w:bCs/>
        </w:rPr>
        <w:t>Template_Exercicio_Guiado.pptx</w:t>
      </w:r>
      <w:r w:rsidR="00BC2114">
        <w:rPr>
          <w:b/>
          <w:bCs/>
        </w:rPr>
        <w:t xml:space="preserve"> </w:t>
      </w:r>
      <w:r>
        <w:t xml:space="preserve">foi </w:t>
      </w:r>
      <w:r w:rsidR="74319035">
        <w:t>disponibilizado</w:t>
      </w:r>
      <w:r>
        <w:t xml:space="preserve"> contendo a entrega feita pelo time “Os incríveis”. </w:t>
      </w:r>
      <w:r w:rsidR="0075169D">
        <w:t xml:space="preserve">Analise essa entrega, </w:t>
      </w:r>
      <w:r w:rsidR="0075169D" w:rsidRPr="0075169D">
        <w:t xml:space="preserve">junto com </w:t>
      </w:r>
      <w:r w:rsidR="0075169D">
        <w:t xml:space="preserve">o </w:t>
      </w:r>
      <w:r w:rsidR="0075169D" w:rsidRPr="0075169D">
        <w:t>seu grupo</w:t>
      </w:r>
      <w:r w:rsidR="0075169D">
        <w:t>,</w:t>
      </w:r>
      <w:r w:rsidR="0075169D" w:rsidRPr="0075169D">
        <w:t xml:space="preserve"> para poder apoiar o desafio.</w:t>
      </w:r>
    </w:p>
    <w:p w14:paraId="5C5F16E8" w14:textId="0B71069C" w:rsidR="005A1200" w:rsidRDefault="005A1200" w:rsidP="008507F3">
      <w:pPr>
        <w:pStyle w:val="Corpodetexto"/>
        <w:ind w:firstLine="708"/>
      </w:pPr>
      <w:r>
        <w:t>Após preencher todas as informações</w:t>
      </w:r>
      <w:r w:rsidR="008507F3">
        <w:t>,</w:t>
      </w:r>
      <w:r>
        <w:t xml:space="preserve"> gere um arquivo PDF com a seguinte nomenclatura </w:t>
      </w:r>
      <w:r w:rsidRPr="008507F3">
        <w:rPr>
          <w:b/>
          <w:bCs/>
          <w:szCs w:val="24"/>
        </w:rPr>
        <w:t>3_4_5_6_&lt;</w:t>
      </w:r>
      <w:proofErr w:type="spellStart"/>
      <w:r w:rsidRPr="008507F3">
        <w:rPr>
          <w:b/>
          <w:bCs/>
          <w:szCs w:val="24"/>
        </w:rPr>
        <w:t>nome_grupo</w:t>
      </w:r>
      <w:proofErr w:type="spellEnd"/>
      <w:r w:rsidRPr="008507F3">
        <w:rPr>
          <w:b/>
          <w:bCs/>
          <w:szCs w:val="24"/>
        </w:rPr>
        <w:t>&gt; _MapaEmpatia_Persona_JornadaUsuario_VisaoProduto.pdf</w:t>
      </w:r>
      <w:r w:rsidR="008507F3">
        <w:rPr>
          <w:b/>
          <w:bCs/>
          <w:szCs w:val="24"/>
        </w:rPr>
        <w:t xml:space="preserve">. </w:t>
      </w:r>
    </w:p>
    <w:p w14:paraId="55C6EEF6" w14:textId="77777777" w:rsidR="00FC12B1" w:rsidRDefault="00FC12B1" w:rsidP="004E32F4">
      <w:pPr>
        <w:pStyle w:val="Corpodetexto"/>
        <w:ind w:firstLine="0"/>
      </w:pPr>
    </w:p>
    <w:p w14:paraId="215515FB" w14:textId="24F7AF86" w:rsidR="00B41F41" w:rsidRDefault="00FC12B1" w:rsidP="008507F3">
      <w:pPr>
        <w:pStyle w:val="Ttulo1"/>
      </w:pPr>
      <w:bookmarkStart w:id="15" w:name="_Toc216800490"/>
      <w:r>
        <w:lastRenderedPageBreak/>
        <w:t>5</w:t>
      </w:r>
      <w:r w:rsidR="00B41F41">
        <w:t xml:space="preserve"> </w:t>
      </w:r>
      <w:r w:rsidR="00B650C5">
        <w:t>AVANÇANDO NAS REGRAS DE NEGÓCIO E REQUISITOS DO SISTEMA</w:t>
      </w:r>
      <w:bookmarkEnd w:id="15"/>
    </w:p>
    <w:p w14:paraId="345A0312" w14:textId="77777777" w:rsidR="008507F3" w:rsidRDefault="00FC12B1" w:rsidP="008507F3">
      <w:pPr>
        <w:ind w:firstLine="708"/>
      </w:pPr>
      <w:r w:rsidRPr="00FC12B1">
        <w:t xml:space="preserve">Após a </w:t>
      </w:r>
      <w:r>
        <w:t xml:space="preserve">imersão no problema e a </w:t>
      </w:r>
      <w:r w:rsidRPr="00FC12B1">
        <w:t>definição clara da visão do produto e do escopo da solução, torna-se essencial avançar para a</w:t>
      </w:r>
      <w:r w:rsidR="00B44FBE">
        <w:t xml:space="preserve"> etapa de persistência dos dados da solução definida.</w:t>
      </w:r>
      <w:r w:rsidR="008507F3">
        <w:t xml:space="preserve"> </w:t>
      </w:r>
      <w:r w:rsidR="00B44FBE">
        <w:t>Para iniciar de forma adequada,</w:t>
      </w:r>
      <w:r w:rsidR="008507F3">
        <w:t xml:space="preserve"> </w:t>
      </w:r>
      <w:r w:rsidR="00B44FBE">
        <w:t xml:space="preserve">vamos entender a importância das </w:t>
      </w:r>
      <w:r w:rsidRPr="00FC12B1">
        <w:t>regras de negócio</w:t>
      </w:r>
      <w:r w:rsidR="008507F3">
        <w:t xml:space="preserve"> e dos </w:t>
      </w:r>
      <w:r w:rsidRPr="00FC12B1">
        <w:t xml:space="preserve">requisitos funcionais e não funcionais, pois esses elementos descrevem, de forma estruturada, o que o sistema </w:t>
      </w:r>
      <w:r>
        <w:t xml:space="preserve">irá </w:t>
      </w:r>
      <w:r w:rsidR="00B44FBE">
        <w:t xml:space="preserve">armazenar </w:t>
      </w:r>
      <w:r>
        <w:t xml:space="preserve">em termos de dados e </w:t>
      </w:r>
      <w:r w:rsidR="00B44FBE">
        <w:t xml:space="preserve">posterior </w:t>
      </w:r>
      <w:r>
        <w:t>geração de informações</w:t>
      </w:r>
      <w:r w:rsidR="00B44FBE">
        <w:t xml:space="preserve"> para </w:t>
      </w:r>
      <w:r w:rsidR="008507F3">
        <w:t>originar</w:t>
      </w:r>
      <w:r w:rsidR="00B44FBE">
        <w:t xml:space="preserve"> </w:t>
      </w:r>
      <w:r w:rsidR="00B44FBE" w:rsidRPr="008507F3">
        <w:rPr>
          <w:i/>
          <w:iCs/>
        </w:rPr>
        <w:t>insights</w:t>
      </w:r>
      <w:r w:rsidR="00B44FBE">
        <w:t xml:space="preserve"> de negócio</w:t>
      </w:r>
      <w:r w:rsidRPr="00FC12B1">
        <w:t>.</w:t>
      </w:r>
    </w:p>
    <w:p w14:paraId="417A9F2A" w14:textId="77777777" w:rsidR="008507F3" w:rsidRDefault="00FC12B1" w:rsidP="008507F3">
      <w:pPr>
        <w:ind w:firstLine="708"/>
      </w:pPr>
      <w:r w:rsidRPr="00FC12B1">
        <w:t xml:space="preserve">As regras de negócio traduzem </w:t>
      </w:r>
      <w:r>
        <w:t xml:space="preserve">os </w:t>
      </w:r>
      <w:r w:rsidRPr="00FC12B1">
        <w:t>processos e condições que governam a operação da solução</w:t>
      </w:r>
      <w:r w:rsidR="008507F3">
        <w:t>. J</w:t>
      </w:r>
      <w:r w:rsidR="00B650C5">
        <w:t xml:space="preserve">á </w:t>
      </w:r>
      <w:r w:rsidRPr="00FC12B1">
        <w:t>os requisitos funcionais definem as funcionalidades que o sistema precisa oferecer aos usuários</w:t>
      </w:r>
      <w:r w:rsidR="008507F3">
        <w:t xml:space="preserve">. Por fim, </w:t>
      </w:r>
      <w:r w:rsidRPr="00FC12B1">
        <w:t xml:space="preserve">os requisitos não funcionais estabelecem critérios de desempenho, segurança, usabilidade, confiabilidade e escalabilidade. </w:t>
      </w:r>
    </w:p>
    <w:p w14:paraId="3FBF931F" w14:textId="4E325CE6" w:rsidR="00B650C5" w:rsidRPr="00B650C5" w:rsidRDefault="00B650C5" w:rsidP="008507F3">
      <w:pPr>
        <w:ind w:firstLine="708"/>
      </w:pPr>
      <w:r>
        <w:t>Para a nossa solução</w:t>
      </w:r>
      <w:r w:rsidR="008507F3">
        <w:t>,</w:t>
      </w:r>
      <w:r>
        <w:t xml:space="preserve"> </w:t>
      </w:r>
      <w:r w:rsidR="00770EDF">
        <w:t xml:space="preserve">as seguintes regras de negócio foram </w:t>
      </w:r>
      <w:r w:rsidR="00B44FBE">
        <w:t>definidas: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36"/>
        <w:gridCol w:w="997"/>
        <w:gridCol w:w="1419"/>
        <w:gridCol w:w="3109"/>
      </w:tblGrid>
      <w:tr w:rsidR="00AD6689" w14:paraId="1FE0FC01" w14:textId="77777777" w:rsidTr="6B248EAB">
        <w:tc>
          <w:tcPr>
            <w:tcW w:w="3539" w:type="dxa"/>
            <w:shd w:val="clear" w:color="auto" w:fill="DEEAF6" w:themeFill="accent1" w:themeFillTint="33"/>
          </w:tcPr>
          <w:p w14:paraId="43FC98BF" w14:textId="5F4DECBB" w:rsidR="00AD6689" w:rsidRPr="008507F3" w:rsidRDefault="00AD6689" w:rsidP="004E32F4">
            <w:pPr>
              <w:pStyle w:val="Corpodetexto"/>
              <w:ind w:firstLine="0"/>
              <w:rPr>
                <w:sz w:val="18"/>
                <w:szCs w:val="18"/>
              </w:rPr>
            </w:pPr>
            <w:r w:rsidRPr="008507F3">
              <w:rPr>
                <w:sz w:val="18"/>
                <w:szCs w:val="18"/>
              </w:rPr>
              <w:t>Requisito</w:t>
            </w:r>
          </w:p>
        </w:tc>
        <w:tc>
          <w:tcPr>
            <w:tcW w:w="991" w:type="dxa"/>
            <w:shd w:val="clear" w:color="auto" w:fill="DEEAF6" w:themeFill="accent1" w:themeFillTint="33"/>
          </w:tcPr>
          <w:p w14:paraId="4C7C9D5F" w14:textId="72753209" w:rsidR="00AD6689" w:rsidRPr="008507F3" w:rsidRDefault="00AD6689" w:rsidP="004E32F4">
            <w:pPr>
              <w:pStyle w:val="Corpodetexto"/>
              <w:ind w:firstLine="0"/>
              <w:rPr>
                <w:sz w:val="18"/>
                <w:szCs w:val="18"/>
              </w:rPr>
            </w:pPr>
            <w:r w:rsidRPr="008507F3">
              <w:rPr>
                <w:sz w:val="18"/>
                <w:szCs w:val="18"/>
              </w:rPr>
              <w:t>Tipo</w:t>
            </w:r>
          </w:p>
        </w:tc>
        <w:tc>
          <w:tcPr>
            <w:tcW w:w="1419" w:type="dxa"/>
            <w:shd w:val="clear" w:color="auto" w:fill="DEEAF6" w:themeFill="accent1" w:themeFillTint="33"/>
          </w:tcPr>
          <w:p w14:paraId="63AE1203" w14:textId="3C0907DA" w:rsidR="00AD6689" w:rsidRPr="008507F3" w:rsidRDefault="00AD6689" w:rsidP="004E32F4">
            <w:pPr>
              <w:pStyle w:val="Corpodetexto"/>
              <w:ind w:firstLine="0"/>
              <w:rPr>
                <w:sz w:val="18"/>
                <w:szCs w:val="18"/>
              </w:rPr>
            </w:pPr>
            <w:r w:rsidRPr="008507F3">
              <w:rPr>
                <w:sz w:val="18"/>
                <w:szCs w:val="18"/>
              </w:rPr>
              <w:t>Origem</w:t>
            </w:r>
          </w:p>
        </w:tc>
        <w:tc>
          <w:tcPr>
            <w:tcW w:w="3112" w:type="dxa"/>
            <w:shd w:val="clear" w:color="auto" w:fill="DEEAF6" w:themeFill="accent1" w:themeFillTint="33"/>
          </w:tcPr>
          <w:p w14:paraId="27F5E864" w14:textId="3E683661" w:rsidR="00AD6689" w:rsidRPr="008507F3" w:rsidRDefault="00AD6689" w:rsidP="004E32F4">
            <w:pPr>
              <w:pStyle w:val="Corpodetexto"/>
              <w:ind w:firstLine="0"/>
              <w:rPr>
                <w:sz w:val="18"/>
                <w:szCs w:val="18"/>
              </w:rPr>
            </w:pPr>
            <w:r w:rsidRPr="008507F3">
              <w:rPr>
                <w:sz w:val="18"/>
                <w:szCs w:val="18"/>
              </w:rPr>
              <w:t>Descrição das regras</w:t>
            </w:r>
          </w:p>
        </w:tc>
      </w:tr>
      <w:tr w:rsidR="00AD6689" w14:paraId="28FF497A" w14:textId="77777777" w:rsidTr="6B248EAB">
        <w:tc>
          <w:tcPr>
            <w:tcW w:w="3539" w:type="dxa"/>
          </w:tcPr>
          <w:p w14:paraId="15306445" w14:textId="4EAD64ED" w:rsidR="00AD6689" w:rsidRPr="008507F3" w:rsidRDefault="20B7524C" w:rsidP="004E32F4">
            <w:pPr>
              <w:pStyle w:val="Corpodetexto"/>
              <w:ind w:firstLine="0"/>
              <w:rPr>
                <w:sz w:val="18"/>
                <w:szCs w:val="18"/>
              </w:rPr>
            </w:pPr>
            <w:r w:rsidRPr="008507F3">
              <w:rPr>
                <w:sz w:val="18"/>
                <w:szCs w:val="18"/>
              </w:rPr>
              <w:t xml:space="preserve">O cidadão precisa se cadastrar na solução para solicitar </w:t>
            </w:r>
            <w:r w:rsidR="008507F3">
              <w:rPr>
                <w:sz w:val="18"/>
                <w:szCs w:val="18"/>
              </w:rPr>
              <w:t xml:space="preserve">a </w:t>
            </w:r>
            <w:r w:rsidRPr="008507F3">
              <w:rPr>
                <w:sz w:val="18"/>
                <w:szCs w:val="18"/>
              </w:rPr>
              <w:t xml:space="preserve">retirada de resíduos: </w:t>
            </w:r>
            <w:r w:rsidR="008507F3">
              <w:rPr>
                <w:sz w:val="18"/>
                <w:szCs w:val="18"/>
              </w:rPr>
              <w:t>n</w:t>
            </w:r>
            <w:r w:rsidRPr="008507F3">
              <w:rPr>
                <w:sz w:val="18"/>
                <w:szCs w:val="18"/>
              </w:rPr>
              <w:t xml:space="preserve">ome, CPF, </w:t>
            </w:r>
            <w:r w:rsidR="008507F3">
              <w:rPr>
                <w:sz w:val="18"/>
                <w:szCs w:val="18"/>
              </w:rPr>
              <w:t>t</w:t>
            </w:r>
            <w:r w:rsidRPr="008507F3">
              <w:rPr>
                <w:sz w:val="18"/>
                <w:szCs w:val="18"/>
              </w:rPr>
              <w:t>elefone</w:t>
            </w:r>
            <w:r w:rsidR="008507F3">
              <w:rPr>
                <w:sz w:val="18"/>
                <w:szCs w:val="18"/>
              </w:rPr>
              <w:t xml:space="preserve"> e</w:t>
            </w:r>
            <w:r w:rsidRPr="008507F3">
              <w:rPr>
                <w:sz w:val="18"/>
                <w:szCs w:val="18"/>
              </w:rPr>
              <w:t xml:space="preserve"> </w:t>
            </w:r>
            <w:r w:rsidR="008507F3">
              <w:rPr>
                <w:sz w:val="18"/>
                <w:szCs w:val="18"/>
              </w:rPr>
              <w:t>l</w:t>
            </w:r>
            <w:r w:rsidRPr="008507F3">
              <w:rPr>
                <w:sz w:val="18"/>
                <w:szCs w:val="18"/>
              </w:rPr>
              <w:t>ocalização são informações essenciais.</w:t>
            </w:r>
            <w:r w:rsidR="60AC7E86" w:rsidRPr="008507F3">
              <w:rPr>
                <w:sz w:val="18"/>
                <w:szCs w:val="18"/>
              </w:rPr>
              <w:t xml:space="preserve"> O cidadão pode alterar seus dados cadastrais.</w:t>
            </w:r>
          </w:p>
        </w:tc>
        <w:tc>
          <w:tcPr>
            <w:tcW w:w="991" w:type="dxa"/>
          </w:tcPr>
          <w:p w14:paraId="7C835D7D" w14:textId="2F5750B4" w:rsidR="00AD6689" w:rsidRPr="008507F3" w:rsidRDefault="00AD6689" w:rsidP="004E32F4">
            <w:pPr>
              <w:pStyle w:val="Corpodetexto"/>
              <w:ind w:firstLine="0"/>
              <w:rPr>
                <w:sz w:val="18"/>
                <w:szCs w:val="18"/>
              </w:rPr>
            </w:pPr>
            <w:r w:rsidRPr="008507F3">
              <w:rPr>
                <w:sz w:val="18"/>
                <w:szCs w:val="18"/>
              </w:rPr>
              <w:t>Funcional</w:t>
            </w:r>
          </w:p>
        </w:tc>
        <w:tc>
          <w:tcPr>
            <w:tcW w:w="1419" w:type="dxa"/>
          </w:tcPr>
          <w:p w14:paraId="56A68DFA" w14:textId="6E3C35B4" w:rsidR="00AD6689" w:rsidRPr="008507F3" w:rsidRDefault="00AD6689" w:rsidP="004E32F4">
            <w:pPr>
              <w:pStyle w:val="Corpodetexto"/>
              <w:ind w:firstLine="0"/>
              <w:rPr>
                <w:sz w:val="18"/>
                <w:szCs w:val="18"/>
              </w:rPr>
            </w:pPr>
            <w:r w:rsidRPr="008507F3">
              <w:rPr>
                <w:sz w:val="18"/>
                <w:szCs w:val="18"/>
              </w:rPr>
              <w:t>Negócio</w:t>
            </w:r>
          </w:p>
        </w:tc>
        <w:tc>
          <w:tcPr>
            <w:tcW w:w="3112" w:type="dxa"/>
          </w:tcPr>
          <w:p w14:paraId="4EA19C8A" w14:textId="3F5F9D55" w:rsidR="00AD6689" w:rsidRPr="008507F3" w:rsidRDefault="00AD6689" w:rsidP="004E32F4">
            <w:pPr>
              <w:pStyle w:val="Corpodetexto"/>
              <w:ind w:firstLine="0"/>
              <w:rPr>
                <w:sz w:val="18"/>
                <w:szCs w:val="18"/>
              </w:rPr>
            </w:pPr>
            <w:r w:rsidRPr="008507F3">
              <w:rPr>
                <w:sz w:val="18"/>
                <w:szCs w:val="18"/>
              </w:rPr>
              <w:t>Essas informações são obrigatórias e devem ser cadastradas via app.</w:t>
            </w:r>
            <w:r w:rsidR="00732E8C" w:rsidRPr="008507F3">
              <w:rPr>
                <w:sz w:val="18"/>
                <w:szCs w:val="18"/>
              </w:rPr>
              <w:t xml:space="preserve"> Somente </w:t>
            </w:r>
            <w:r w:rsidR="008507F3">
              <w:rPr>
                <w:sz w:val="18"/>
                <w:szCs w:val="18"/>
              </w:rPr>
              <w:t xml:space="preserve">o </w:t>
            </w:r>
            <w:r w:rsidR="00732E8C" w:rsidRPr="008507F3">
              <w:rPr>
                <w:sz w:val="18"/>
                <w:szCs w:val="18"/>
              </w:rPr>
              <w:t>CPF válido deve ser inserid</w:t>
            </w:r>
            <w:r w:rsidR="008507F3">
              <w:rPr>
                <w:sz w:val="18"/>
                <w:szCs w:val="18"/>
              </w:rPr>
              <w:t xml:space="preserve">o, </w:t>
            </w:r>
            <w:r w:rsidR="00732E8C" w:rsidRPr="008507F3">
              <w:rPr>
                <w:sz w:val="18"/>
                <w:szCs w:val="18"/>
              </w:rPr>
              <w:t xml:space="preserve">e o telefone deve conter o DDD + </w:t>
            </w:r>
            <w:r w:rsidR="008507F3">
              <w:rPr>
                <w:sz w:val="18"/>
                <w:szCs w:val="18"/>
              </w:rPr>
              <w:t>n</w:t>
            </w:r>
            <w:r w:rsidR="00732E8C" w:rsidRPr="008507F3">
              <w:rPr>
                <w:sz w:val="18"/>
                <w:szCs w:val="18"/>
              </w:rPr>
              <w:t>úmero.</w:t>
            </w:r>
          </w:p>
        </w:tc>
      </w:tr>
      <w:tr w:rsidR="00732E8C" w14:paraId="72ACF0AB" w14:textId="77777777" w:rsidTr="6B248EAB">
        <w:tc>
          <w:tcPr>
            <w:tcW w:w="3539" w:type="dxa"/>
          </w:tcPr>
          <w:p w14:paraId="64B2A403" w14:textId="3C40012E" w:rsidR="00732E8C" w:rsidRPr="008507F3" w:rsidRDefault="00732E8C" w:rsidP="00732E8C">
            <w:pPr>
              <w:pStyle w:val="Corpodetexto"/>
              <w:ind w:firstLine="0"/>
              <w:rPr>
                <w:sz w:val="18"/>
                <w:szCs w:val="18"/>
              </w:rPr>
            </w:pPr>
            <w:r w:rsidRPr="008507F3">
              <w:rPr>
                <w:sz w:val="18"/>
                <w:szCs w:val="18"/>
              </w:rPr>
              <w:t xml:space="preserve">O tipo de resíduo a ser retirado deve ser informado: </w:t>
            </w:r>
            <w:r w:rsidR="008507F3" w:rsidRPr="008507F3">
              <w:rPr>
                <w:sz w:val="18"/>
                <w:szCs w:val="18"/>
              </w:rPr>
              <w:t xml:space="preserve">metal, papel e plástico </w:t>
            </w:r>
            <w:r w:rsidRPr="008507F3">
              <w:rPr>
                <w:sz w:val="18"/>
                <w:szCs w:val="18"/>
              </w:rPr>
              <w:t>são alguns exemplos.</w:t>
            </w:r>
          </w:p>
        </w:tc>
        <w:tc>
          <w:tcPr>
            <w:tcW w:w="991" w:type="dxa"/>
          </w:tcPr>
          <w:p w14:paraId="344AE700" w14:textId="36A46951" w:rsidR="00732E8C" w:rsidRPr="008507F3" w:rsidRDefault="00732E8C" w:rsidP="00732E8C">
            <w:pPr>
              <w:pStyle w:val="Corpodetexto"/>
              <w:ind w:firstLine="0"/>
              <w:rPr>
                <w:sz w:val="18"/>
                <w:szCs w:val="18"/>
              </w:rPr>
            </w:pPr>
            <w:r w:rsidRPr="008507F3">
              <w:rPr>
                <w:sz w:val="18"/>
                <w:szCs w:val="18"/>
              </w:rPr>
              <w:t>Funcional</w:t>
            </w:r>
          </w:p>
        </w:tc>
        <w:tc>
          <w:tcPr>
            <w:tcW w:w="1419" w:type="dxa"/>
          </w:tcPr>
          <w:p w14:paraId="388CB1A8" w14:textId="5C692975" w:rsidR="00732E8C" w:rsidRPr="008507F3" w:rsidRDefault="00732E8C" w:rsidP="00732E8C">
            <w:pPr>
              <w:pStyle w:val="Corpodetexto"/>
              <w:ind w:firstLine="0"/>
              <w:rPr>
                <w:sz w:val="18"/>
                <w:szCs w:val="18"/>
              </w:rPr>
            </w:pPr>
            <w:r w:rsidRPr="008507F3">
              <w:rPr>
                <w:sz w:val="18"/>
                <w:szCs w:val="18"/>
              </w:rPr>
              <w:t>Negócio</w:t>
            </w:r>
          </w:p>
        </w:tc>
        <w:tc>
          <w:tcPr>
            <w:tcW w:w="3112" w:type="dxa"/>
          </w:tcPr>
          <w:p w14:paraId="08885EE3" w14:textId="3AEA52AD" w:rsidR="00732E8C" w:rsidRPr="008507F3" w:rsidRDefault="00732E8C" w:rsidP="00732E8C">
            <w:pPr>
              <w:pStyle w:val="Corpodetexto"/>
              <w:ind w:firstLine="0"/>
              <w:rPr>
                <w:sz w:val="18"/>
                <w:szCs w:val="18"/>
              </w:rPr>
            </w:pPr>
            <w:r w:rsidRPr="008507F3">
              <w:rPr>
                <w:sz w:val="18"/>
                <w:szCs w:val="18"/>
              </w:rPr>
              <w:t xml:space="preserve">Existem diversos tipos </w:t>
            </w:r>
            <w:r w:rsidR="008507F3">
              <w:rPr>
                <w:sz w:val="18"/>
                <w:szCs w:val="18"/>
              </w:rPr>
              <w:t xml:space="preserve">de </w:t>
            </w:r>
            <w:r w:rsidRPr="008507F3">
              <w:rPr>
                <w:sz w:val="18"/>
                <w:szCs w:val="18"/>
              </w:rPr>
              <w:t xml:space="preserve">resíduos possíveis de serem </w:t>
            </w:r>
            <w:r w:rsidR="008507F3" w:rsidRPr="008507F3">
              <w:rPr>
                <w:sz w:val="18"/>
                <w:szCs w:val="18"/>
              </w:rPr>
              <w:t>recicláveis</w:t>
            </w:r>
            <w:r w:rsidRPr="008507F3">
              <w:rPr>
                <w:sz w:val="18"/>
                <w:szCs w:val="18"/>
              </w:rPr>
              <w:t xml:space="preserve">. Todos eles devem ser cadastrados. </w:t>
            </w:r>
          </w:p>
        </w:tc>
      </w:tr>
      <w:tr w:rsidR="00732E8C" w14:paraId="2757097E" w14:textId="77777777" w:rsidTr="6B248EAB">
        <w:tc>
          <w:tcPr>
            <w:tcW w:w="3539" w:type="dxa"/>
          </w:tcPr>
          <w:p w14:paraId="6F99D7E3" w14:textId="37043EC3" w:rsidR="00732E8C" w:rsidRPr="008507F3" w:rsidRDefault="3DBB0B94" w:rsidP="00732E8C">
            <w:pPr>
              <w:pStyle w:val="Corpodetexto"/>
              <w:ind w:firstLine="0"/>
              <w:rPr>
                <w:sz w:val="18"/>
                <w:szCs w:val="18"/>
              </w:rPr>
            </w:pPr>
            <w:r w:rsidRPr="008507F3">
              <w:rPr>
                <w:sz w:val="18"/>
                <w:szCs w:val="18"/>
              </w:rPr>
              <w:t xml:space="preserve">Os pontos de apoio devem ser cadastrados para que os profissionais de reciclagem possam realizar a entrega: </w:t>
            </w:r>
            <w:r w:rsidR="008507F3">
              <w:rPr>
                <w:sz w:val="18"/>
                <w:szCs w:val="18"/>
              </w:rPr>
              <w:t>n</w:t>
            </w:r>
            <w:r w:rsidRPr="008507F3">
              <w:rPr>
                <w:sz w:val="18"/>
                <w:szCs w:val="18"/>
              </w:rPr>
              <w:t xml:space="preserve">ome do ponto de apoio, localização, </w:t>
            </w:r>
            <w:r w:rsidR="49E39C65" w:rsidRPr="008507F3">
              <w:rPr>
                <w:sz w:val="18"/>
                <w:szCs w:val="18"/>
              </w:rPr>
              <w:t>horário</w:t>
            </w:r>
            <w:r w:rsidRPr="008507F3">
              <w:rPr>
                <w:sz w:val="18"/>
                <w:szCs w:val="18"/>
              </w:rPr>
              <w:t xml:space="preserve"> de trabalho, telefone e contato devem estar cadastrad</w:t>
            </w:r>
            <w:r w:rsidR="008507F3">
              <w:rPr>
                <w:sz w:val="18"/>
                <w:szCs w:val="18"/>
              </w:rPr>
              <w:t>o</w:t>
            </w:r>
            <w:r w:rsidRPr="008507F3">
              <w:rPr>
                <w:sz w:val="18"/>
                <w:szCs w:val="18"/>
              </w:rPr>
              <w:t>s.</w:t>
            </w:r>
          </w:p>
        </w:tc>
        <w:tc>
          <w:tcPr>
            <w:tcW w:w="991" w:type="dxa"/>
          </w:tcPr>
          <w:p w14:paraId="7BFC24C2" w14:textId="711B1763" w:rsidR="00732E8C" w:rsidRPr="008507F3" w:rsidRDefault="00732E8C" w:rsidP="00732E8C">
            <w:pPr>
              <w:pStyle w:val="Corpodetexto"/>
              <w:ind w:firstLine="0"/>
              <w:rPr>
                <w:sz w:val="18"/>
                <w:szCs w:val="18"/>
              </w:rPr>
            </w:pPr>
            <w:r w:rsidRPr="008507F3">
              <w:rPr>
                <w:sz w:val="18"/>
                <w:szCs w:val="18"/>
              </w:rPr>
              <w:t>Funcional</w:t>
            </w:r>
          </w:p>
        </w:tc>
        <w:tc>
          <w:tcPr>
            <w:tcW w:w="1419" w:type="dxa"/>
          </w:tcPr>
          <w:p w14:paraId="131B2C14" w14:textId="7921ECFD" w:rsidR="00732E8C" w:rsidRPr="008507F3" w:rsidRDefault="00732E8C" w:rsidP="00732E8C">
            <w:pPr>
              <w:pStyle w:val="Corpodetexto"/>
              <w:ind w:firstLine="0"/>
              <w:rPr>
                <w:sz w:val="18"/>
                <w:szCs w:val="18"/>
              </w:rPr>
            </w:pPr>
            <w:r w:rsidRPr="008507F3">
              <w:rPr>
                <w:sz w:val="18"/>
                <w:szCs w:val="18"/>
              </w:rPr>
              <w:t>Negócio</w:t>
            </w:r>
          </w:p>
        </w:tc>
        <w:tc>
          <w:tcPr>
            <w:tcW w:w="3112" w:type="dxa"/>
          </w:tcPr>
          <w:p w14:paraId="1476A9A6" w14:textId="4CAC4E9A" w:rsidR="00732E8C" w:rsidRPr="008507F3" w:rsidRDefault="00732E8C" w:rsidP="00732E8C">
            <w:pPr>
              <w:pStyle w:val="Corpodetexto"/>
              <w:ind w:firstLine="0"/>
              <w:rPr>
                <w:sz w:val="18"/>
                <w:szCs w:val="18"/>
              </w:rPr>
            </w:pPr>
            <w:r w:rsidRPr="008507F3">
              <w:rPr>
                <w:sz w:val="18"/>
                <w:szCs w:val="18"/>
              </w:rPr>
              <w:t>Os pontos de apoio devem ter sua localização e horário de trabalho sempre disponíveis e cadastrado</w:t>
            </w:r>
            <w:r w:rsidR="008507F3">
              <w:rPr>
                <w:sz w:val="18"/>
                <w:szCs w:val="18"/>
              </w:rPr>
              <w:t>s</w:t>
            </w:r>
            <w:r w:rsidRPr="008507F3">
              <w:rPr>
                <w:sz w:val="18"/>
                <w:szCs w:val="18"/>
              </w:rPr>
              <w:t xml:space="preserve"> pelo administrador do sistema.</w:t>
            </w:r>
          </w:p>
        </w:tc>
      </w:tr>
      <w:tr w:rsidR="00732E8C" w14:paraId="18976E4D" w14:textId="77777777" w:rsidTr="6B248EAB">
        <w:tc>
          <w:tcPr>
            <w:tcW w:w="3539" w:type="dxa"/>
          </w:tcPr>
          <w:p w14:paraId="5113E57D" w14:textId="47E42517" w:rsidR="00732E8C" w:rsidRPr="008507F3" w:rsidRDefault="00732E8C" w:rsidP="00732E8C">
            <w:pPr>
              <w:pStyle w:val="Corpodetexto"/>
              <w:ind w:firstLine="0"/>
              <w:rPr>
                <w:sz w:val="18"/>
                <w:szCs w:val="18"/>
              </w:rPr>
            </w:pPr>
            <w:r w:rsidRPr="008507F3">
              <w:rPr>
                <w:sz w:val="18"/>
                <w:szCs w:val="18"/>
              </w:rPr>
              <w:t xml:space="preserve">O profissional de coleta de resíduo precisa se cadastrar na solução para solicitar </w:t>
            </w:r>
            <w:r w:rsidR="008507F3">
              <w:rPr>
                <w:sz w:val="18"/>
                <w:szCs w:val="18"/>
              </w:rPr>
              <w:t>a r</w:t>
            </w:r>
            <w:r w:rsidRPr="008507F3">
              <w:rPr>
                <w:sz w:val="18"/>
                <w:szCs w:val="18"/>
              </w:rPr>
              <w:t xml:space="preserve">etirada de resíduos: </w:t>
            </w:r>
            <w:r w:rsidR="008507F3">
              <w:rPr>
                <w:sz w:val="18"/>
                <w:szCs w:val="18"/>
              </w:rPr>
              <w:t>n</w:t>
            </w:r>
            <w:r w:rsidRPr="008507F3">
              <w:rPr>
                <w:sz w:val="18"/>
                <w:szCs w:val="18"/>
              </w:rPr>
              <w:t xml:space="preserve">ome, CPF, </w:t>
            </w:r>
            <w:r w:rsidR="008507F3">
              <w:rPr>
                <w:sz w:val="18"/>
                <w:szCs w:val="18"/>
              </w:rPr>
              <w:t>t</w:t>
            </w:r>
            <w:r w:rsidRPr="008507F3">
              <w:rPr>
                <w:sz w:val="18"/>
                <w:szCs w:val="18"/>
              </w:rPr>
              <w:t xml:space="preserve">elefone, </w:t>
            </w:r>
            <w:r w:rsidR="008507F3">
              <w:rPr>
                <w:sz w:val="18"/>
                <w:szCs w:val="18"/>
              </w:rPr>
              <w:t>l</w:t>
            </w:r>
            <w:r w:rsidRPr="008507F3">
              <w:rPr>
                <w:sz w:val="18"/>
                <w:szCs w:val="18"/>
              </w:rPr>
              <w:t xml:space="preserve">ocalização de sua </w:t>
            </w:r>
            <w:r w:rsidRPr="008507F3">
              <w:rPr>
                <w:sz w:val="18"/>
                <w:szCs w:val="18"/>
              </w:rPr>
              <w:lastRenderedPageBreak/>
              <w:t>residência e horário de trabalho são informações essenciais</w:t>
            </w:r>
          </w:p>
        </w:tc>
        <w:tc>
          <w:tcPr>
            <w:tcW w:w="991" w:type="dxa"/>
          </w:tcPr>
          <w:p w14:paraId="0357C787" w14:textId="71180F40" w:rsidR="00732E8C" w:rsidRPr="008507F3" w:rsidRDefault="00732E8C" w:rsidP="00732E8C">
            <w:pPr>
              <w:pStyle w:val="Corpodetexto"/>
              <w:ind w:firstLine="0"/>
              <w:rPr>
                <w:sz w:val="18"/>
                <w:szCs w:val="18"/>
              </w:rPr>
            </w:pPr>
            <w:r w:rsidRPr="008507F3">
              <w:rPr>
                <w:sz w:val="18"/>
                <w:szCs w:val="18"/>
              </w:rPr>
              <w:lastRenderedPageBreak/>
              <w:t>Funcional</w:t>
            </w:r>
          </w:p>
        </w:tc>
        <w:tc>
          <w:tcPr>
            <w:tcW w:w="1419" w:type="dxa"/>
          </w:tcPr>
          <w:p w14:paraId="598E34B9" w14:textId="2D42DF66" w:rsidR="00732E8C" w:rsidRPr="008507F3" w:rsidRDefault="00732E8C" w:rsidP="00732E8C">
            <w:pPr>
              <w:pStyle w:val="Corpodetexto"/>
              <w:ind w:firstLine="0"/>
              <w:rPr>
                <w:sz w:val="18"/>
                <w:szCs w:val="18"/>
              </w:rPr>
            </w:pPr>
            <w:r w:rsidRPr="008507F3">
              <w:rPr>
                <w:sz w:val="18"/>
                <w:szCs w:val="18"/>
              </w:rPr>
              <w:t>Negócio</w:t>
            </w:r>
          </w:p>
        </w:tc>
        <w:tc>
          <w:tcPr>
            <w:tcW w:w="3112" w:type="dxa"/>
          </w:tcPr>
          <w:p w14:paraId="3F897D44" w14:textId="59F8DEF8" w:rsidR="00732E8C" w:rsidRPr="008507F3" w:rsidRDefault="00732E8C" w:rsidP="00732E8C">
            <w:pPr>
              <w:pStyle w:val="Corpodetexto"/>
              <w:ind w:firstLine="0"/>
              <w:rPr>
                <w:sz w:val="18"/>
                <w:szCs w:val="18"/>
              </w:rPr>
            </w:pPr>
            <w:r w:rsidRPr="008507F3">
              <w:rPr>
                <w:sz w:val="18"/>
                <w:szCs w:val="18"/>
              </w:rPr>
              <w:t xml:space="preserve">Essas informações são obrigatórias e devem ser cadastradas via app pelo próprio profissional. O CPF tem que ser válido e é possível fazer </w:t>
            </w:r>
            <w:r w:rsidRPr="008507F3">
              <w:rPr>
                <w:sz w:val="18"/>
                <w:szCs w:val="18"/>
              </w:rPr>
              <w:lastRenderedPageBreak/>
              <w:t xml:space="preserve">alterações e tornar esse cadastro </w:t>
            </w:r>
            <w:r w:rsidR="008507F3" w:rsidRPr="008507F3">
              <w:rPr>
                <w:sz w:val="18"/>
                <w:szCs w:val="18"/>
              </w:rPr>
              <w:t>ativo ou inativo.</w:t>
            </w:r>
          </w:p>
        </w:tc>
      </w:tr>
      <w:tr w:rsidR="00732E8C" w14:paraId="61EFB550" w14:textId="77777777" w:rsidTr="6B248EAB">
        <w:tc>
          <w:tcPr>
            <w:tcW w:w="3539" w:type="dxa"/>
          </w:tcPr>
          <w:p w14:paraId="046F363A" w14:textId="3234C8B7" w:rsidR="00732E8C" w:rsidRPr="008507F3" w:rsidRDefault="00732E8C" w:rsidP="00732E8C">
            <w:pPr>
              <w:pStyle w:val="Corpodetexto"/>
              <w:ind w:firstLine="0"/>
              <w:rPr>
                <w:sz w:val="18"/>
                <w:szCs w:val="18"/>
              </w:rPr>
            </w:pPr>
            <w:r w:rsidRPr="008507F3">
              <w:rPr>
                <w:sz w:val="18"/>
                <w:szCs w:val="18"/>
              </w:rPr>
              <w:lastRenderedPageBreak/>
              <w:t xml:space="preserve">Uma agenda de entrega deve ser informada pelo cidadão: </w:t>
            </w:r>
            <w:r w:rsidR="008507F3">
              <w:rPr>
                <w:sz w:val="18"/>
                <w:szCs w:val="18"/>
              </w:rPr>
              <w:t>d</w:t>
            </w:r>
            <w:r w:rsidRPr="008507F3">
              <w:rPr>
                <w:sz w:val="18"/>
                <w:szCs w:val="18"/>
              </w:rPr>
              <w:t>ata e hora sugerida da retirada, localização, contato de retirada, tipo de resíduo e quantidade estimada deve</w:t>
            </w:r>
            <w:r w:rsidR="008507F3">
              <w:rPr>
                <w:sz w:val="18"/>
                <w:szCs w:val="18"/>
              </w:rPr>
              <w:t>m</w:t>
            </w:r>
            <w:r w:rsidRPr="008507F3">
              <w:rPr>
                <w:sz w:val="18"/>
                <w:szCs w:val="18"/>
              </w:rPr>
              <w:t xml:space="preserve"> ser informado</w:t>
            </w:r>
            <w:r w:rsidR="008507F3">
              <w:rPr>
                <w:sz w:val="18"/>
                <w:szCs w:val="18"/>
              </w:rPr>
              <w:t xml:space="preserve">s. </w:t>
            </w:r>
          </w:p>
        </w:tc>
        <w:tc>
          <w:tcPr>
            <w:tcW w:w="991" w:type="dxa"/>
          </w:tcPr>
          <w:p w14:paraId="397FEFAA" w14:textId="5432B3EE" w:rsidR="00732E8C" w:rsidRPr="008507F3" w:rsidRDefault="00732E8C" w:rsidP="00732E8C">
            <w:pPr>
              <w:pStyle w:val="Corpodetexto"/>
              <w:ind w:firstLine="0"/>
              <w:rPr>
                <w:sz w:val="18"/>
                <w:szCs w:val="18"/>
              </w:rPr>
            </w:pPr>
            <w:r w:rsidRPr="008507F3">
              <w:rPr>
                <w:sz w:val="18"/>
                <w:szCs w:val="18"/>
              </w:rPr>
              <w:t>Funcional</w:t>
            </w:r>
          </w:p>
        </w:tc>
        <w:tc>
          <w:tcPr>
            <w:tcW w:w="1419" w:type="dxa"/>
          </w:tcPr>
          <w:p w14:paraId="7C1A271E" w14:textId="2900248F" w:rsidR="00732E8C" w:rsidRPr="008507F3" w:rsidRDefault="00732E8C" w:rsidP="00732E8C">
            <w:pPr>
              <w:pStyle w:val="Corpodetexto"/>
              <w:ind w:firstLine="0"/>
              <w:rPr>
                <w:sz w:val="18"/>
                <w:szCs w:val="18"/>
              </w:rPr>
            </w:pPr>
            <w:r w:rsidRPr="008507F3">
              <w:rPr>
                <w:sz w:val="18"/>
                <w:szCs w:val="18"/>
              </w:rPr>
              <w:t>Negócio</w:t>
            </w:r>
          </w:p>
        </w:tc>
        <w:tc>
          <w:tcPr>
            <w:tcW w:w="3112" w:type="dxa"/>
          </w:tcPr>
          <w:p w14:paraId="125BAC5A" w14:textId="7F6CA6B1" w:rsidR="00732E8C" w:rsidRPr="008507F3" w:rsidRDefault="00732E8C" w:rsidP="00732E8C">
            <w:pPr>
              <w:pStyle w:val="Corpodetexto"/>
              <w:ind w:firstLine="0"/>
              <w:rPr>
                <w:sz w:val="18"/>
                <w:szCs w:val="18"/>
              </w:rPr>
            </w:pPr>
            <w:r w:rsidRPr="008507F3">
              <w:rPr>
                <w:sz w:val="18"/>
                <w:szCs w:val="18"/>
              </w:rPr>
              <w:t>A agenda é a principal forma de contato entre o cidadão e o profissional de coleta de resíduos</w:t>
            </w:r>
            <w:r w:rsidR="008507F3">
              <w:rPr>
                <w:sz w:val="18"/>
                <w:szCs w:val="18"/>
              </w:rPr>
              <w:t>. T</w:t>
            </w:r>
            <w:r w:rsidRPr="008507F3">
              <w:rPr>
                <w:sz w:val="18"/>
                <w:szCs w:val="18"/>
              </w:rPr>
              <w:t>odas as informações devem ser obrigatórias e cadastradas pelo cidadão.</w:t>
            </w:r>
          </w:p>
        </w:tc>
      </w:tr>
      <w:tr w:rsidR="00732E8C" w14:paraId="06945FCC" w14:textId="77777777" w:rsidTr="6B248EAB">
        <w:tc>
          <w:tcPr>
            <w:tcW w:w="3539" w:type="dxa"/>
          </w:tcPr>
          <w:p w14:paraId="16D49A62" w14:textId="404960BE" w:rsidR="00732E8C" w:rsidRPr="008507F3" w:rsidRDefault="00732E8C" w:rsidP="00732E8C">
            <w:pPr>
              <w:pStyle w:val="Corpodetexto"/>
              <w:ind w:firstLine="0"/>
              <w:rPr>
                <w:sz w:val="18"/>
                <w:szCs w:val="18"/>
              </w:rPr>
            </w:pPr>
            <w:r w:rsidRPr="008507F3">
              <w:rPr>
                <w:sz w:val="18"/>
                <w:szCs w:val="18"/>
              </w:rPr>
              <w:t>Cada solicitação de coleta pode ser atendida por apenas um profissional</w:t>
            </w:r>
            <w:r w:rsidR="00764883">
              <w:rPr>
                <w:sz w:val="18"/>
                <w:szCs w:val="18"/>
              </w:rPr>
              <w:t xml:space="preserve"> </w:t>
            </w:r>
            <w:r w:rsidRPr="008507F3">
              <w:rPr>
                <w:sz w:val="18"/>
                <w:szCs w:val="18"/>
              </w:rPr>
              <w:t>por vez</w:t>
            </w:r>
            <w:r w:rsidR="00764883">
              <w:rPr>
                <w:sz w:val="18"/>
                <w:szCs w:val="18"/>
              </w:rPr>
              <w:t xml:space="preserve">. </w:t>
            </w:r>
          </w:p>
        </w:tc>
        <w:tc>
          <w:tcPr>
            <w:tcW w:w="991" w:type="dxa"/>
          </w:tcPr>
          <w:p w14:paraId="75336ACE" w14:textId="5FCB9816" w:rsidR="00732E8C" w:rsidRPr="008507F3" w:rsidRDefault="00732E8C" w:rsidP="00732E8C">
            <w:pPr>
              <w:pStyle w:val="Corpodetexto"/>
              <w:ind w:firstLine="0"/>
              <w:rPr>
                <w:sz w:val="18"/>
                <w:szCs w:val="18"/>
              </w:rPr>
            </w:pPr>
            <w:r w:rsidRPr="008507F3">
              <w:rPr>
                <w:sz w:val="18"/>
                <w:szCs w:val="18"/>
              </w:rPr>
              <w:t>Funcional</w:t>
            </w:r>
          </w:p>
        </w:tc>
        <w:tc>
          <w:tcPr>
            <w:tcW w:w="1419" w:type="dxa"/>
          </w:tcPr>
          <w:p w14:paraId="50954C6F" w14:textId="20967D4E" w:rsidR="00732E8C" w:rsidRPr="008507F3" w:rsidRDefault="00732E8C" w:rsidP="00732E8C">
            <w:pPr>
              <w:pStyle w:val="Corpodetexto"/>
              <w:ind w:firstLine="0"/>
              <w:rPr>
                <w:sz w:val="18"/>
                <w:szCs w:val="18"/>
              </w:rPr>
            </w:pPr>
            <w:r w:rsidRPr="008507F3">
              <w:rPr>
                <w:sz w:val="18"/>
                <w:szCs w:val="18"/>
              </w:rPr>
              <w:t>Negócio</w:t>
            </w:r>
          </w:p>
        </w:tc>
        <w:tc>
          <w:tcPr>
            <w:tcW w:w="3112" w:type="dxa"/>
          </w:tcPr>
          <w:p w14:paraId="0AA211DF" w14:textId="44A805A8" w:rsidR="00732E8C" w:rsidRPr="008507F3" w:rsidRDefault="3DBB0B94" w:rsidP="00732E8C">
            <w:pPr>
              <w:pStyle w:val="Corpodetexto"/>
              <w:ind w:firstLine="0"/>
              <w:rPr>
                <w:sz w:val="18"/>
                <w:szCs w:val="18"/>
              </w:rPr>
            </w:pPr>
            <w:r w:rsidRPr="008507F3">
              <w:rPr>
                <w:sz w:val="18"/>
                <w:szCs w:val="18"/>
              </w:rPr>
              <w:t xml:space="preserve">Após a agenda de coleta estiver disponível, apenas um profissional de reciclagem é responsável em </w:t>
            </w:r>
            <w:r w:rsidR="5AE85A7B" w:rsidRPr="008507F3">
              <w:rPr>
                <w:sz w:val="18"/>
                <w:szCs w:val="18"/>
              </w:rPr>
              <w:t>atendê-la.</w:t>
            </w:r>
          </w:p>
        </w:tc>
      </w:tr>
      <w:tr w:rsidR="00732E8C" w14:paraId="0C4F573F" w14:textId="77777777" w:rsidTr="6B248EAB">
        <w:tc>
          <w:tcPr>
            <w:tcW w:w="3539" w:type="dxa"/>
          </w:tcPr>
          <w:p w14:paraId="052BC90A" w14:textId="5F1B8E00" w:rsidR="00732E8C" w:rsidRPr="008507F3" w:rsidRDefault="00732E8C" w:rsidP="00732E8C">
            <w:pPr>
              <w:pStyle w:val="Corpodetexto"/>
              <w:ind w:firstLine="0"/>
              <w:rPr>
                <w:sz w:val="18"/>
                <w:szCs w:val="18"/>
              </w:rPr>
            </w:pPr>
            <w:r w:rsidRPr="008507F3">
              <w:rPr>
                <w:sz w:val="18"/>
                <w:szCs w:val="18"/>
              </w:rPr>
              <w:t>Todo resíduo coletado deve ser entregue obrigatoriamente em um ponto de coleta credenciado pelo sistema</w:t>
            </w:r>
            <w:r w:rsidR="00764883">
              <w:rPr>
                <w:sz w:val="18"/>
                <w:szCs w:val="18"/>
              </w:rPr>
              <w:t xml:space="preserve">. </w:t>
            </w:r>
          </w:p>
        </w:tc>
        <w:tc>
          <w:tcPr>
            <w:tcW w:w="991" w:type="dxa"/>
          </w:tcPr>
          <w:p w14:paraId="7BCC3362" w14:textId="08C3155B" w:rsidR="00732E8C" w:rsidRPr="008507F3" w:rsidRDefault="00732E8C" w:rsidP="00732E8C">
            <w:pPr>
              <w:pStyle w:val="Corpodetexto"/>
              <w:ind w:firstLine="0"/>
              <w:rPr>
                <w:sz w:val="18"/>
                <w:szCs w:val="18"/>
              </w:rPr>
            </w:pPr>
            <w:r w:rsidRPr="008507F3">
              <w:rPr>
                <w:sz w:val="18"/>
                <w:szCs w:val="18"/>
              </w:rPr>
              <w:t>Funcional</w:t>
            </w:r>
          </w:p>
        </w:tc>
        <w:tc>
          <w:tcPr>
            <w:tcW w:w="1419" w:type="dxa"/>
          </w:tcPr>
          <w:p w14:paraId="63DC43FD" w14:textId="3F16FCC8" w:rsidR="00732E8C" w:rsidRPr="008507F3" w:rsidRDefault="00732E8C" w:rsidP="00732E8C">
            <w:pPr>
              <w:pStyle w:val="Corpodetexto"/>
              <w:ind w:firstLine="0"/>
              <w:rPr>
                <w:sz w:val="18"/>
                <w:szCs w:val="18"/>
              </w:rPr>
            </w:pPr>
            <w:r w:rsidRPr="008507F3">
              <w:rPr>
                <w:sz w:val="18"/>
                <w:szCs w:val="18"/>
              </w:rPr>
              <w:t>Negócio</w:t>
            </w:r>
          </w:p>
        </w:tc>
        <w:tc>
          <w:tcPr>
            <w:tcW w:w="3112" w:type="dxa"/>
          </w:tcPr>
          <w:p w14:paraId="142937D3" w14:textId="2192E94B" w:rsidR="00732E8C" w:rsidRPr="008507F3" w:rsidRDefault="00732E8C" w:rsidP="00732E8C">
            <w:pPr>
              <w:pStyle w:val="Corpodetexto"/>
              <w:ind w:firstLine="0"/>
              <w:rPr>
                <w:sz w:val="18"/>
                <w:szCs w:val="18"/>
              </w:rPr>
            </w:pPr>
            <w:r w:rsidRPr="008507F3">
              <w:rPr>
                <w:sz w:val="18"/>
                <w:szCs w:val="18"/>
              </w:rPr>
              <w:t>Tanto o cidadão quanto o profissional podem fazer a entrega da coleta de resíduos</w:t>
            </w:r>
            <w:r w:rsidR="00764883">
              <w:rPr>
                <w:sz w:val="18"/>
                <w:szCs w:val="18"/>
              </w:rPr>
              <w:t>. Além disso, t</w:t>
            </w:r>
            <w:r w:rsidRPr="008507F3">
              <w:rPr>
                <w:sz w:val="18"/>
                <w:szCs w:val="18"/>
              </w:rPr>
              <w:t>odos recebem o valor por essa entrega em um ponto de coleta.</w:t>
            </w:r>
          </w:p>
        </w:tc>
      </w:tr>
      <w:tr w:rsidR="00732E8C" w14:paraId="7B5A87F4" w14:textId="77777777" w:rsidTr="6B248EAB">
        <w:tc>
          <w:tcPr>
            <w:tcW w:w="3539" w:type="dxa"/>
          </w:tcPr>
          <w:p w14:paraId="4A6109FC" w14:textId="2DFA7C4A" w:rsidR="00732E8C" w:rsidRPr="008507F3" w:rsidRDefault="00732E8C" w:rsidP="00732E8C">
            <w:pPr>
              <w:pStyle w:val="Corpodetexto"/>
              <w:ind w:firstLine="0"/>
              <w:rPr>
                <w:sz w:val="18"/>
                <w:szCs w:val="18"/>
              </w:rPr>
            </w:pPr>
            <w:r w:rsidRPr="008507F3">
              <w:rPr>
                <w:sz w:val="18"/>
                <w:szCs w:val="18"/>
              </w:rPr>
              <w:t>O sistema deve garantir</w:t>
            </w:r>
            <w:r w:rsidR="00764883">
              <w:rPr>
                <w:sz w:val="18"/>
                <w:szCs w:val="18"/>
              </w:rPr>
              <w:t xml:space="preserve"> a</w:t>
            </w:r>
            <w:r w:rsidRPr="008507F3">
              <w:rPr>
                <w:sz w:val="18"/>
                <w:szCs w:val="18"/>
              </w:rPr>
              <w:t xml:space="preserve"> segurança dos dados dos usuários, utilizando autenticação, controle de acesso e criptografia das informações sensíveis.</w:t>
            </w:r>
          </w:p>
        </w:tc>
        <w:tc>
          <w:tcPr>
            <w:tcW w:w="991" w:type="dxa"/>
          </w:tcPr>
          <w:p w14:paraId="07C8D641" w14:textId="1CB6BDC4" w:rsidR="00732E8C" w:rsidRPr="008507F3" w:rsidRDefault="00732E8C" w:rsidP="00732E8C">
            <w:pPr>
              <w:pStyle w:val="Corpodetexto"/>
              <w:ind w:firstLine="0"/>
              <w:rPr>
                <w:sz w:val="18"/>
                <w:szCs w:val="18"/>
              </w:rPr>
            </w:pPr>
            <w:r w:rsidRPr="008507F3">
              <w:rPr>
                <w:sz w:val="18"/>
                <w:szCs w:val="18"/>
              </w:rPr>
              <w:t>Não Funcional</w:t>
            </w:r>
          </w:p>
        </w:tc>
        <w:tc>
          <w:tcPr>
            <w:tcW w:w="1419" w:type="dxa"/>
          </w:tcPr>
          <w:p w14:paraId="3ED0220D" w14:textId="2426B341" w:rsidR="00732E8C" w:rsidRPr="008507F3" w:rsidRDefault="00732E8C" w:rsidP="00732E8C">
            <w:pPr>
              <w:pStyle w:val="Corpodetexto"/>
              <w:ind w:firstLine="0"/>
              <w:rPr>
                <w:sz w:val="18"/>
                <w:szCs w:val="18"/>
              </w:rPr>
            </w:pPr>
            <w:r w:rsidRPr="008507F3">
              <w:rPr>
                <w:sz w:val="18"/>
                <w:szCs w:val="18"/>
              </w:rPr>
              <w:t>Tecnologia</w:t>
            </w:r>
          </w:p>
        </w:tc>
        <w:tc>
          <w:tcPr>
            <w:tcW w:w="3112" w:type="dxa"/>
          </w:tcPr>
          <w:p w14:paraId="51B72D87" w14:textId="7BF63D05" w:rsidR="00732E8C" w:rsidRPr="008507F3" w:rsidRDefault="05AF1B8F" w:rsidP="00732E8C">
            <w:pPr>
              <w:pStyle w:val="Corpodetexto"/>
              <w:ind w:firstLine="0"/>
              <w:rPr>
                <w:sz w:val="18"/>
                <w:szCs w:val="18"/>
              </w:rPr>
            </w:pPr>
            <w:r w:rsidRPr="008507F3">
              <w:rPr>
                <w:sz w:val="18"/>
                <w:szCs w:val="18"/>
              </w:rPr>
              <w:t>A segurança dos dados deve</w:t>
            </w:r>
            <w:r w:rsidR="3DBB0B94" w:rsidRPr="008507F3">
              <w:rPr>
                <w:sz w:val="18"/>
                <w:szCs w:val="18"/>
              </w:rPr>
              <w:t xml:space="preserve"> ser feita e implementada pelo time técnico.</w:t>
            </w:r>
          </w:p>
        </w:tc>
      </w:tr>
      <w:tr w:rsidR="00732E8C" w14:paraId="51E9E535" w14:textId="77777777" w:rsidTr="6B248EAB">
        <w:tc>
          <w:tcPr>
            <w:tcW w:w="3539" w:type="dxa"/>
          </w:tcPr>
          <w:p w14:paraId="7BFD3B13" w14:textId="0892FAD6" w:rsidR="00732E8C" w:rsidRPr="008507F3" w:rsidRDefault="00732E8C" w:rsidP="00732E8C">
            <w:pPr>
              <w:pStyle w:val="Corpodetexto"/>
              <w:ind w:firstLine="0"/>
              <w:rPr>
                <w:sz w:val="18"/>
                <w:szCs w:val="18"/>
              </w:rPr>
            </w:pPr>
            <w:r w:rsidRPr="008507F3">
              <w:rPr>
                <w:sz w:val="18"/>
                <w:szCs w:val="18"/>
              </w:rPr>
              <w:t>O sistema deve possuir alta disponibilidade e desempenho, suportando acessos simultâneos de cidadãos, coletores e pontos de coleta sem degradação crítica do serviço</w:t>
            </w:r>
            <w:r w:rsidR="00764883">
              <w:rPr>
                <w:sz w:val="18"/>
                <w:szCs w:val="18"/>
              </w:rPr>
              <w:t xml:space="preserve">. </w:t>
            </w:r>
          </w:p>
        </w:tc>
        <w:tc>
          <w:tcPr>
            <w:tcW w:w="991" w:type="dxa"/>
          </w:tcPr>
          <w:p w14:paraId="3CD047CE" w14:textId="403CB78B" w:rsidR="00732E8C" w:rsidRPr="008507F3" w:rsidRDefault="00732E8C" w:rsidP="00732E8C">
            <w:pPr>
              <w:pStyle w:val="Corpodetexto"/>
              <w:ind w:firstLine="0"/>
              <w:rPr>
                <w:sz w:val="18"/>
                <w:szCs w:val="18"/>
              </w:rPr>
            </w:pPr>
            <w:r w:rsidRPr="008507F3">
              <w:rPr>
                <w:sz w:val="18"/>
                <w:szCs w:val="18"/>
              </w:rPr>
              <w:t>Não Funcional</w:t>
            </w:r>
          </w:p>
        </w:tc>
        <w:tc>
          <w:tcPr>
            <w:tcW w:w="1419" w:type="dxa"/>
          </w:tcPr>
          <w:p w14:paraId="1D5F8613" w14:textId="6950AC13" w:rsidR="00732E8C" w:rsidRPr="008507F3" w:rsidRDefault="00732E8C" w:rsidP="00732E8C">
            <w:pPr>
              <w:pStyle w:val="Corpodetexto"/>
              <w:ind w:firstLine="0"/>
              <w:rPr>
                <w:sz w:val="18"/>
                <w:szCs w:val="18"/>
              </w:rPr>
            </w:pPr>
            <w:r w:rsidRPr="008507F3">
              <w:rPr>
                <w:sz w:val="18"/>
                <w:szCs w:val="18"/>
              </w:rPr>
              <w:t>Tecnologia</w:t>
            </w:r>
          </w:p>
        </w:tc>
        <w:tc>
          <w:tcPr>
            <w:tcW w:w="3112" w:type="dxa"/>
          </w:tcPr>
          <w:p w14:paraId="74A75161" w14:textId="0F683596" w:rsidR="00732E8C" w:rsidRPr="008507F3" w:rsidRDefault="3DBB0B94" w:rsidP="00732E8C">
            <w:pPr>
              <w:pStyle w:val="Corpodetexto"/>
              <w:ind w:firstLine="0"/>
              <w:rPr>
                <w:sz w:val="18"/>
                <w:szCs w:val="18"/>
              </w:rPr>
            </w:pPr>
            <w:r w:rsidRPr="008507F3">
              <w:rPr>
                <w:sz w:val="18"/>
                <w:szCs w:val="18"/>
              </w:rPr>
              <w:t xml:space="preserve">A </w:t>
            </w:r>
            <w:r w:rsidR="6C940439" w:rsidRPr="008507F3">
              <w:rPr>
                <w:sz w:val="18"/>
                <w:szCs w:val="18"/>
              </w:rPr>
              <w:t>equipe</w:t>
            </w:r>
            <w:r w:rsidRPr="008507F3">
              <w:rPr>
                <w:sz w:val="18"/>
                <w:szCs w:val="18"/>
              </w:rPr>
              <w:t xml:space="preserve"> de infraestrutura tem que garantir que a aplicação esteja no ar 24x7 para todos os dias da semana.</w:t>
            </w:r>
          </w:p>
        </w:tc>
      </w:tr>
      <w:tr w:rsidR="00732E8C" w14:paraId="7AC5E0EC" w14:textId="77777777" w:rsidTr="6B248EAB">
        <w:tc>
          <w:tcPr>
            <w:tcW w:w="3539" w:type="dxa"/>
          </w:tcPr>
          <w:p w14:paraId="5AD2CB33" w14:textId="62B49AD8" w:rsidR="00732E8C" w:rsidRPr="008507F3" w:rsidRDefault="00732E8C" w:rsidP="00732E8C">
            <w:pPr>
              <w:pStyle w:val="Corpodetexto"/>
              <w:ind w:firstLine="0"/>
              <w:rPr>
                <w:sz w:val="18"/>
                <w:szCs w:val="18"/>
              </w:rPr>
            </w:pPr>
            <w:r w:rsidRPr="008507F3">
              <w:rPr>
                <w:sz w:val="18"/>
                <w:szCs w:val="18"/>
              </w:rPr>
              <w:t>Realizar backup dos dados 1 vez ao dia</w:t>
            </w:r>
            <w:r w:rsidR="00764883">
              <w:rPr>
                <w:sz w:val="18"/>
                <w:szCs w:val="18"/>
              </w:rPr>
              <w:t xml:space="preserve">. </w:t>
            </w:r>
          </w:p>
        </w:tc>
        <w:tc>
          <w:tcPr>
            <w:tcW w:w="991" w:type="dxa"/>
          </w:tcPr>
          <w:p w14:paraId="63CA5006" w14:textId="2845B857" w:rsidR="00732E8C" w:rsidRPr="008507F3" w:rsidRDefault="00732E8C" w:rsidP="00732E8C">
            <w:pPr>
              <w:pStyle w:val="Corpodetexto"/>
              <w:ind w:firstLine="0"/>
              <w:rPr>
                <w:sz w:val="18"/>
                <w:szCs w:val="18"/>
              </w:rPr>
            </w:pPr>
            <w:r w:rsidRPr="008507F3">
              <w:rPr>
                <w:sz w:val="18"/>
                <w:szCs w:val="18"/>
              </w:rPr>
              <w:t>Não funcional</w:t>
            </w:r>
          </w:p>
        </w:tc>
        <w:tc>
          <w:tcPr>
            <w:tcW w:w="1419" w:type="dxa"/>
          </w:tcPr>
          <w:p w14:paraId="636CD09E" w14:textId="5674A945" w:rsidR="00732E8C" w:rsidRPr="008507F3" w:rsidRDefault="00732E8C" w:rsidP="00732E8C">
            <w:pPr>
              <w:pStyle w:val="Corpodetexto"/>
              <w:ind w:firstLine="0"/>
              <w:rPr>
                <w:sz w:val="18"/>
                <w:szCs w:val="18"/>
              </w:rPr>
            </w:pPr>
            <w:r w:rsidRPr="008507F3">
              <w:rPr>
                <w:sz w:val="18"/>
                <w:szCs w:val="18"/>
              </w:rPr>
              <w:t>Tecnologia</w:t>
            </w:r>
          </w:p>
        </w:tc>
        <w:tc>
          <w:tcPr>
            <w:tcW w:w="3112" w:type="dxa"/>
          </w:tcPr>
          <w:p w14:paraId="608C2074" w14:textId="117F4314" w:rsidR="00732E8C" w:rsidRPr="008507F3" w:rsidRDefault="00732E8C" w:rsidP="00732E8C">
            <w:pPr>
              <w:pStyle w:val="Corpodetexto"/>
              <w:ind w:firstLine="0"/>
              <w:rPr>
                <w:sz w:val="18"/>
                <w:szCs w:val="18"/>
              </w:rPr>
            </w:pPr>
            <w:r w:rsidRPr="008507F3">
              <w:rPr>
                <w:sz w:val="18"/>
                <w:szCs w:val="18"/>
              </w:rPr>
              <w:t xml:space="preserve">O backup deve ser feito em </w:t>
            </w:r>
            <w:r w:rsidRPr="00764883">
              <w:rPr>
                <w:i/>
                <w:iCs/>
                <w:sz w:val="18"/>
                <w:szCs w:val="18"/>
              </w:rPr>
              <w:t>cloud</w:t>
            </w:r>
            <w:r w:rsidRPr="008507F3">
              <w:rPr>
                <w:sz w:val="18"/>
                <w:szCs w:val="18"/>
              </w:rPr>
              <w:t xml:space="preserve"> e gerenciado pela equipe técnica de TI</w:t>
            </w:r>
            <w:r w:rsidR="00764883">
              <w:rPr>
                <w:sz w:val="18"/>
                <w:szCs w:val="18"/>
              </w:rPr>
              <w:t>. E</w:t>
            </w:r>
            <w:r w:rsidRPr="008507F3">
              <w:rPr>
                <w:sz w:val="18"/>
                <w:szCs w:val="18"/>
              </w:rPr>
              <w:t xml:space="preserve">ssa atividade deve ser realizada na madrugada, </w:t>
            </w:r>
            <w:r w:rsidR="00764883">
              <w:rPr>
                <w:sz w:val="18"/>
                <w:szCs w:val="18"/>
              </w:rPr>
              <w:t>em que</w:t>
            </w:r>
            <w:r w:rsidRPr="008507F3">
              <w:rPr>
                <w:sz w:val="18"/>
                <w:szCs w:val="18"/>
              </w:rPr>
              <w:t xml:space="preserve"> </w:t>
            </w:r>
            <w:r w:rsidR="00764883">
              <w:rPr>
                <w:sz w:val="18"/>
                <w:szCs w:val="18"/>
              </w:rPr>
              <w:t>há</w:t>
            </w:r>
            <w:r w:rsidRPr="008507F3">
              <w:rPr>
                <w:sz w:val="18"/>
                <w:szCs w:val="18"/>
              </w:rPr>
              <w:t xml:space="preserve"> menos movimento.</w:t>
            </w:r>
          </w:p>
        </w:tc>
      </w:tr>
    </w:tbl>
    <w:p w14:paraId="75A2E811" w14:textId="5985658B" w:rsidR="009B4F6F" w:rsidRPr="00BF33DD" w:rsidRDefault="00764883" w:rsidP="00764883">
      <w:pPr>
        <w:pStyle w:val="Legenda"/>
        <w:rPr>
          <w:sz w:val="18"/>
          <w:szCs w:val="18"/>
        </w:rPr>
      </w:pPr>
      <w:bookmarkStart w:id="16" w:name="_Toc216800475"/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="009B4F6F" w:rsidRPr="00BF33DD">
        <w:rPr>
          <w:sz w:val="18"/>
          <w:szCs w:val="18"/>
        </w:rPr>
        <w:t xml:space="preserve"> – </w:t>
      </w:r>
      <w:r w:rsidR="009B4F6F">
        <w:rPr>
          <w:sz w:val="18"/>
          <w:szCs w:val="18"/>
        </w:rPr>
        <w:t>Requisitos para definição do projeto de banco de dados de reci</w:t>
      </w:r>
      <w:r w:rsidR="0013027F">
        <w:rPr>
          <w:sz w:val="18"/>
          <w:szCs w:val="18"/>
        </w:rPr>
        <w:t>clagem de resíduos</w:t>
      </w:r>
      <w:bookmarkEnd w:id="16"/>
    </w:p>
    <w:p w14:paraId="05ADBD3B" w14:textId="0244F3CA" w:rsidR="009B4F6F" w:rsidRDefault="009B4F6F" w:rsidP="009B4F6F">
      <w:pPr>
        <w:ind w:left="720" w:hanging="360"/>
        <w:jc w:val="center"/>
        <w:rPr>
          <w:sz w:val="18"/>
          <w:szCs w:val="18"/>
        </w:rPr>
      </w:pPr>
      <w:r w:rsidRPr="00BF33DD">
        <w:rPr>
          <w:sz w:val="18"/>
          <w:szCs w:val="18"/>
        </w:rPr>
        <w:t xml:space="preserve">Fonte: </w:t>
      </w:r>
      <w:r w:rsidR="00764883">
        <w:rPr>
          <w:sz w:val="18"/>
          <w:szCs w:val="18"/>
        </w:rPr>
        <w:t xml:space="preserve">Elaborado pelo autor </w:t>
      </w:r>
      <w:r w:rsidRPr="00BF33DD">
        <w:rPr>
          <w:sz w:val="18"/>
          <w:szCs w:val="18"/>
        </w:rPr>
        <w:t>(2025)</w:t>
      </w:r>
    </w:p>
    <w:p w14:paraId="78DB9B28" w14:textId="7A604CD8" w:rsidR="00764883" w:rsidRDefault="00B44FBE" w:rsidP="0075169D">
      <w:pPr>
        <w:pStyle w:val="Corpodetexto"/>
        <w:ind w:firstLine="708"/>
      </w:pPr>
      <w:r>
        <w:t>O 7º slide do arquivo</w:t>
      </w:r>
      <w:r w:rsidRPr="6B248EAB">
        <w:rPr>
          <w:b/>
          <w:bCs/>
        </w:rPr>
        <w:t xml:space="preserve"> </w:t>
      </w:r>
      <w:r w:rsidR="00BC2114" w:rsidRPr="00BC2114">
        <w:rPr>
          <w:b/>
          <w:bCs/>
        </w:rPr>
        <w:t>Template_Exercicio_Guiado.pptx</w:t>
      </w:r>
      <w:r w:rsidR="00BC2114">
        <w:rPr>
          <w:b/>
          <w:bCs/>
        </w:rPr>
        <w:t xml:space="preserve"> </w:t>
      </w:r>
      <w:r>
        <w:t xml:space="preserve">foi </w:t>
      </w:r>
      <w:r w:rsidR="105CFD29">
        <w:t>disponibilizado</w:t>
      </w:r>
      <w:r>
        <w:t xml:space="preserve"> contendo a entrega feita pelo time “Os incríveis”. </w:t>
      </w:r>
      <w:r w:rsidR="0075169D">
        <w:t xml:space="preserve">Analise essa entrega, </w:t>
      </w:r>
      <w:r w:rsidR="0075169D" w:rsidRPr="0075169D">
        <w:t xml:space="preserve">junto com </w:t>
      </w:r>
      <w:r w:rsidR="0075169D">
        <w:t xml:space="preserve">o </w:t>
      </w:r>
      <w:r w:rsidR="0075169D" w:rsidRPr="0075169D">
        <w:t>seu grupo</w:t>
      </w:r>
      <w:r w:rsidR="0075169D">
        <w:t>,</w:t>
      </w:r>
      <w:r w:rsidR="0075169D" w:rsidRPr="0075169D">
        <w:t xml:space="preserve"> para poder apoiar o desafio.</w:t>
      </w:r>
    </w:p>
    <w:p w14:paraId="4779949B" w14:textId="7B60680D" w:rsidR="00B44FBE" w:rsidRDefault="005A1200" w:rsidP="00764883">
      <w:pPr>
        <w:pStyle w:val="Corpodetexto"/>
        <w:ind w:firstLine="708"/>
      </w:pPr>
      <w:r>
        <w:t>Após preencher todas as informações</w:t>
      </w:r>
      <w:r w:rsidR="00764883">
        <w:t>,</w:t>
      </w:r>
      <w:r>
        <w:t xml:space="preserve"> gere um arquivo PDF com a seguinte nomenclatura </w:t>
      </w:r>
      <w:r w:rsidRPr="00764883">
        <w:rPr>
          <w:b/>
          <w:bCs/>
          <w:szCs w:val="24"/>
        </w:rPr>
        <w:t>7_&lt;</w:t>
      </w:r>
      <w:proofErr w:type="spellStart"/>
      <w:r w:rsidRPr="00764883">
        <w:rPr>
          <w:b/>
          <w:bCs/>
          <w:szCs w:val="24"/>
        </w:rPr>
        <w:t>nome_grupo</w:t>
      </w:r>
      <w:proofErr w:type="spellEnd"/>
      <w:r w:rsidRPr="00764883">
        <w:rPr>
          <w:b/>
          <w:bCs/>
          <w:szCs w:val="24"/>
        </w:rPr>
        <w:t>&gt;_Regras_Negocio_Requisitos.pdf</w:t>
      </w:r>
      <w:r w:rsidR="00764883">
        <w:rPr>
          <w:b/>
          <w:bCs/>
          <w:szCs w:val="24"/>
        </w:rPr>
        <w:t xml:space="preserve">. </w:t>
      </w:r>
    </w:p>
    <w:p w14:paraId="1D32AEC0" w14:textId="77777777" w:rsidR="00B44FBE" w:rsidRDefault="00B44FBE" w:rsidP="004E32F4">
      <w:pPr>
        <w:pStyle w:val="Corpodetexto"/>
        <w:ind w:firstLine="0"/>
      </w:pPr>
    </w:p>
    <w:p w14:paraId="2A22DD7B" w14:textId="74611125" w:rsidR="002C3F5D" w:rsidRDefault="002C3F5D" w:rsidP="008507F3">
      <w:pPr>
        <w:pStyle w:val="Ttulo1"/>
      </w:pPr>
      <w:bookmarkStart w:id="17" w:name="_Toc216800491"/>
      <w:r>
        <w:lastRenderedPageBreak/>
        <w:t>6 PROJETO CONCEITUAL DO</w:t>
      </w:r>
      <w:r w:rsidR="00764883">
        <w:t xml:space="preserve"> </w:t>
      </w:r>
      <w:r>
        <w:t>BANCO DE DADOS</w:t>
      </w:r>
      <w:bookmarkEnd w:id="17"/>
    </w:p>
    <w:p w14:paraId="0E77F7DC" w14:textId="77777777" w:rsidR="00764883" w:rsidRDefault="002C3F5D" w:rsidP="00764883">
      <w:pPr>
        <w:ind w:firstLine="708"/>
      </w:pPr>
      <w:r>
        <w:t>A última entrega essencial para essa fase do PBL refere-se ao projeto conceitual de dados</w:t>
      </w:r>
      <w:r w:rsidR="00D53E44">
        <w:t xml:space="preserve">, que </w:t>
      </w:r>
      <w:r w:rsidRPr="00FC12B1">
        <w:t>é a representação de alto nível da estrutura das informações do sistema, normalmente expressa por meio de modelos conceituais como o Diagrama Entidade-Relacionamento (DER)</w:t>
      </w:r>
      <w:r>
        <w:t xml:space="preserve">, </w:t>
      </w:r>
      <w:r w:rsidRPr="00FC12B1">
        <w:t xml:space="preserve">garantindo </w:t>
      </w:r>
      <w:r>
        <w:t xml:space="preserve">que o armazenamento de dados </w:t>
      </w:r>
      <w:r w:rsidRPr="00FC12B1">
        <w:t>reflita corretamente a realidade do negócio.</w:t>
      </w:r>
      <w:r w:rsidR="00764883">
        <w:t xml:space="preserve"> </w:t>
      </w:r>
    </w:p>
    <w:p w14:paraId="4821687A" w14:textId="7DD775D0" w:rsidR="0051297B" w:rsidRDefault="0051297B" w:rsidP="00764883">
      <w:pPr>
        <w:ind w:firstLine="708"/>
      </w:pPr>
      <w:r>
        <w:t xml:space="preserve">Para realizar essa entrega de maneira adequada, precisamos seguir todas as informações geradas na parte de regras de negócios e requisitos, ou seja, a entrega anterior feita pelo grupo “Os incríveis”.  </w:t>
      </w:r>
      <w:r w:rsidR="00FF4300">
        <w:t xml:space="preserve">Veja a </w:t>
      </w:r>
      <w:r w:rsidR="00764883">
        <w:t>devolução</w:t>
      </w:r>
      <w:r w:rsidR="00FF4300">
        <w:t xml:space="preserve"> feita do projeto conceitual de banco de dados</w:t>
      </w:r>
      <w:r w:rsidR="00D53E44">
        <w:t xml:space="preserve">, </w:t>
      </w:r>
      <w:r w:rsidR="00764883">
        <w:t>em que</w:t>
      </w:r>
      <w:r w:rsidR="00FF4300">
        <w:t xml:space="preserve"> foi utilizada </w:t>
      </w:r>
      <w:r w:rsidR="00764883">
        <w:t xml:space="preserve">a </w:t>
      </w:r>
      <w:r w:rsidR="00D53E44">
        <w:t>ferramenta</w:t>
      </w:r>
      <w:r w:rsidR="00FF4300">
        <w:t xml:space="preserve"> Oracle</w:t>
      </w:r>
      <w:commentRangeStart w:id="18"/>
      <w:commentRangeStart w:id="19"/>
      <w:commentRangeStart w:id="20"/>
      <w:commentRangeEnd w:id="18"/>
      <w:r>
        <w:rPr>
          <w:rStyle w:val="Refdecomentrio"/>
        </w:rPr>
        <w:commentReference w:id="18"/>
      </w:r>
      <w:commentRangeEnd w:id="19"/>
      <w:r>
        <w:rPr>
          <w:rStyle w:val="Refdecomentrio"/>
        </w:rPr>
        <w:commentReference w:id="19"/>
      </w:r>
      <w:commentRangeEnd w:id="20"/>
      <w:r w:rsidR="00764883">
        <w:rPr>
          <w:rStyle w:val="Refdecomentrio"/>
        </w:rPr>
        <w:commentReference w:id="20"/>
      </w:r>
      <w:r w:rsidR="00D53E44">
        <w:t xml:space="preserve"> </w:t>
      </w:r>
      <w:r w:rsidR="00FF4300">
        <w:t xml:space="preserve">Data </w:t>
      </w:r>
      <w:proofErr w:type="spellStart"/>
      <w:r w:rsidR="00FF4300">
        <w:t>Modeler</w:t>
      </w:r>
      <w:proofErr w:type="spellEnd"/>
      <w:r w:rsidR="00D53E44">
        <w:t xml:space="preserve">. </w:t>
      </w:r>
    </w:p>
    <w:p w14:paraId="1CD52908" w14:textId="4B544FED" w:rsidR="002C3F5D" w:rsidRDefault="00FF4300" w:rsidP="00764883">
      <w:pPr>
        <w:pStyle w:val="Figura"/>
      </w:pPr>
      <w:r w:rsidRPr="00FF4300">
        <w:rPr>
          <w:noProof/>
        </w:rPr>
        <w:drawing>
          <wp:inline distT="0" distB="0" distL="0" distR="0" wp14:anchorId="7C8B1880" wp14:editId="5B6DA3BF">
            <wp:extent cx="5486400" cy="3474740"/>
            <wp:effectExtent l="0" t="0" r="0" b="0"/>
            <wp:docPr id="1213096886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96886" name="Picture 1" descr="A diagram of a company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8436" cy="348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B2F4" w14:textId="41472357" w:rsidR="009A281A" w:rsidRDefault="0075169D" w:rsidP="0075169D">
      <w:pPr>
        <w:pStyle w:val="Legenda"/>
      </w:pPr>
      <w:bookmarkStart w:id="22" w:name="_Toc21680056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 w:rsidR="009A281A" w:rsidRPr="0062563F">
        <w:t xml:space="preserve"> </w:t>
      </w:r>
      <w:r w:rsidR="009A281A">
        <w:t xml:space="preserve">– Projeto </w:t>
      </w:r>
      <w:r w:rsidR="00764883">
        <w:t>c</w:t>
      </w:r>
      <w:r w:rsidR="009A281A">
        <w:t xml:space="preserve">onceitual de </w:t>
      </w:r>
      <w:r w:rsidR="00764883">
        <w:t>banco de dados -</w:t>
      </w:r>
      <w:r w:rsidR="009A281A">
        <w:t xml:space="preserve"> </w:t>
      </w:r>
      <w:proofErr w:type="spellStart"/>
      <w:r w:rsidR="009A281A">
        <w:t>ReciclaData</w:t>
      </w:r>
      <w:bookmarkEnd w:id="22"/>
      <w:proofErr w:type="spellEnd"/>
    </w:p>
    <w:p w14:paraId="223B6EE7" w14:textId="6D47EF67" w:rsidR="009A281A" w:rsidRDefault="009A281A" w:rsidP="00764883">
      <w:pPr>
        <w:pStyle w:val="FonteFigura"/>
      </w:pPr>
      <w:r w:rsidRPr="000323BB">
        <w:t xml:space="preserve">Fonte: </w:t>
      </w:r>
      <w:r w:rsidR="00764883">
        <w:t>Elaborada pelo autor</w:t>
      </w:r>
      <w:r>
        <w:t xml:space="preserve"> (2025)</w:t>
      </w:r>
    </w:p>
    <w:p w14:paraId="7F5DECA2" w14:textId="63FB00DF" w:rsidR="005A1200" w:rsidRPr="00764883" w:rsidRDefault="005A1200" w:rsidP="009A281A">
      <w:pPr>
        <w:pStyle w:val="Corpodetexto"/>
      </w:pPr>
      <w:r>
        <w:t xml:space="preserve">Para fazer uma entrega adequada, gere um arquivo PDF com a seguinte nomenclatura </w:t>
      </w:r>
      <w:r w:rsidRPr="00764883">
        <w:rPr>
          <w:b/>
          <w:bCs/>
          <w:szCs w:val="24"/>
        </w:rPr>
        <w:t>8_&lt;</w:t>
      </w:r>
      <w:proofErr w:type="spellStart"/>
      <w:r w:rsidRPr="00764883">
        <w:rPr>
          <w:b/>
          <w:bCs/>
          <w:szCs w:val="24"/>
        </w:rPr>
        <w:t>nome_grupo</w:t>
      </w:r>
      <w:proofErr w:type="spellEnd"/>
      <w:r w:rsidRPr="00764883">
        <w:rPr>
          <w:b/>
          <w:bCs/>
          <w:szCs w:val="24"/>
        </w:rPr>
        <w:t>&gt;_Projeto_Conceitual_Dados.pdf</w:t>
      </w:r>
      <w:r w:rsidR="00764883">
        <w:rPr>
          <w:b/>
          <w:bCs/>
          <w:szCs w:val="24"/>
        </w:rPr>
        <w:t xml:space="preserve">. </w:t>
      </w:r>
    </w:p>
    <w:p w14:paraId="57EEFE3B" w14:textId="136856F8" w:rsidR="0051297B" w:rsidRDefault="0051297B" w:rsidP="008507F3">
      <w:pPr>
        <w:pStyle w:val="Ttulo1"/>
      </w:pPr>
      <w:bookmarkStart w:id="23" w:name="_Toc216800492"/>
      <w:r>
        <w:lastRenderedPageBreak/>
        <w:t>7 ORIENTAÇÕES FINAIS</w:t>
      </w:r>
      <w:bookmarkEnd w:id="23"/>
    </w:p>
    <w:p w14:paraId="71CE1FE9" w14:textId="77777777" w:rsidR="00764883" w:rsidRDefault="0051297B" w:rsidP="00764883">
      <w:pPr>
        <w:ind w:firstLine="708"/>
      </w:pPr>
      <w:r>
        <w:t xml:space="preserve">Após a conclusão de todas as entregas realizadas ao longo do desenvolvimento do </w:t>
      </w:r>
      <w:r w:rsidRPr="00764883">
        <w:rPr>
          <w:i/>
          <w:iCs/>
        </w:rPr>
        <w:t>Projeto Base Learning</w:t>
      </w:r>
      <w:r>
        <w:t xml:space="preserve"> (PBL), cada grupo deve organizar todo o material produzido em um único arquivo no formato </w:t>
      </w:r>
      <w:r w:rsidRPr="00764883">
        <w:rPr>
          <w:b/>
          <w:bCs/>
        </w:rPr>
        <w:t>.zip</w:t>
      </w:r>
      <w:r>
        <w:t xml:space="preserve">. </w:t>
      </w:r>
      <w:r w:rsidR="00764883">
        <w:t xml:space="preserve"> </w:t>
      </w:r>
    </w:p>
    <w:p w14:paraId="6E3F5903" w14:textId="119C8AF5" w:rsidR="004D055F" w:rsidRDefault="0051297B" w:rsidP="00764883">
      <w:pPr>
        <w:ind w:firstLine="708"/>
      </w:pPr>
      <w:r>
        <w:t xml:space="preserve">Para facilitar a organização e correção, esse arquivo deve conter todos os entregáveis, devidamente nomeados e organizados, respeitando rigorosamente a sequência de entregas apresentada na </w:t>
      </w:r>
      <w:r w:rsidR="00764883">
        <w:t>figura</w:t>
      </w:r>
      <w:r>
        <w:t xml:space="preserve"> a seguir</w:t>
      </w:r>
      <w:r w:rsidR="00764883">
        <w:t xml:space="preserve">. </w:t>
      </w:r>
    </w:p>
    <w:p w14:paraId="262BDD46" w14:textId="3F6F9539" w:rsidR="004D055F" w:rsidRDefault="004D055F" w:rsidP="00764883">
      <w:pPr>
        <w:pStyle w:val="Figura"/>
      </w:pPr>
      <w:r>
        <w:rPr>
          <w:noProof/>
        </w:rPr>
        <w:drawing>
          <wp:inline distT="0" distB="0" distL="0" distR="0" wp14:anchorId="63A9317F" wp14:editId="772B96BF">
            <wp:extent cx="5756275" cy="1951990"/>
            <wp:effectExtent l="19050" t="19050" r="15875" b="10160"/>
            <wp:docPr id="1368025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9519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5A0B94" w14:textId="6F2843AD" w:rsidR="000B7038" w:rsidRDefault="0075169D" w:rsidP="0075169D">
      <w:pPr>
        <w:pStyle w:val="Legenda"/>
      </w:pPr>
      <w:bookmarkStart w:id="24" w:name="_Toc21680056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 w:rsidR="000B7038" w:rsidRPr="0062563F">
        <w:t xml:space="preserve"> </w:t>
      </w:r>
      <w:r w:rsidR="000B7038">
        <w:t xml:space="preserve">– Sugestão </w:t>
      </w:r>
      <w:r w:rsidR="00643486">
        <w:t xml:space="preserve">para </w:t>
      </w:r>
      <w:r w:rsidR="000B7038">
        <w:t xml:space="preserve">nome </w:t>
      </w:r>
      <w:r w:rsidR="00643486">
        <w:t xml:space="preserve">dos </w:t>
      </w:r>
      <w:r w:rsidR="000B7038">
        <w:t xml:space="preserve">arquivos </w:t>
      </w:r>
      <w:r w:rsidR="00643486">
        <w:t>a serem entregues</w:t>
      </w:r>
      <w:bookmarkEnd w:id="24"/>
    </w:p>
    <w:p w14:paraId="3EFF9878" w14:textId="24135C78" w:rsidR="000B7038" w:rsidRPr="0051297B" w:rsidRDefault="000B7038" w:rsidP="00764883">
      <w:pPr>
        <w:pStyle w:val="FonteFigura"/>
      </w:pPr>
      <w:r w:rsidRPr="000323BB">
        <w:t xml:space="preserve">Fonte: </w:t>
      </w:r>
      <w:r w:rsidR="00764883">
        <w:t>Elaborada pelo autor</w:t>
      </w:r>
      <w:r>
        <w:t xml:space="preserve"> (2025)</w:t>
      </w:r>
    </w:p>
    <w:p w14:paraId="11BF98F5" w14:textId="77777777" w:rsidR="00764883" w:rsidRDefault="004D055F" w:rsidP="00764883">
      <w:pPr>
        <w:ind w:firstLine="708"/>
      </w:pPr>
      <w:r>
        <w:t>É fundamental que cada entrega esteja clara</w:t>
      </w:r>
      <w:r w:rsidR="00764883">
        <w:t xml:space="preserve">, </w:t>
      </w:r>
      <w:commentRangeStart w:id="25"/>
      <w:commentRangeStart w:id="26"/>
      <w:commentRangeStart w:id="27"/>
      <w:r w:rsidR="00643486">
        <w:t>pa</w:t>
      </w:r>
      <w:r>
        <w:t>dronizada</w:t>
      </w:r>
      <w:commentRangeEnd w:id="25"/>
      <w:r>
        <w:rPr>
          <w:rStyle w:val="Refdecomentrio"/>
        </w:rPr>
        <w:commentReference w:id="25"/>
      </w:r>
      <w:commentRangeEnd w:id="26"/>
      <w:r>
        <w:rPr>
          <w:rStyle w:val="Refdecomentrio"/>
        </w:rPr>
        <w:commentReference w:id="26"/>
      </w:r>
      <w:commentRangeEnd w:id="27"/>
      <w:r w:rsidR="00764883">
        <w:rPr>
          <w:rStyle w:val="Refdecomentrio"/>
        </w:rPr>
        <w:commentReference w:id="27"/>
      </w:r>
      <w:r>
        <w:t xml:space="preserve"> </w:t>
      </w:r>
      <w:r w:rsidR="0051297B">
        <w:t xml:space="preserve">e de fácil </w:t>
      </w:r>
      <w:r w:rsidR="00643486">
        <w:t>acesso</w:t>
      </w:r>
      <w:r>
        <w:t xml:space="preserve"> para a equipe responsável pela correção e feedback do material produzido.</w:t>
      </w:r>
      <w:r w:rsidR="0051297B">
        <w:t xml:space="preserve"> </w:t>
      </w:r>
    </w:p>
    <w:p w14:paraId="6E6070CB" w14:textId="7E5BAE64" w:rsidR="0051297B" w:rsidRDefault="00643486" w:rsidP="00764883">
      <w:pPr>
        <w:ind w:firstLine="708"/>
      </w:pPr>
      <w:r>
        <w:t>Sugerimos fortemente que</w:t>
      </w:r>
      <w:r w:rsidR="00764883">
        <w:t>,</w:t>
      </w:r>
      <w:r>
        <w:t xml:space="preserve"> após </w:t>
      </w:r>
      <w:r w:rsidR="0051297B">
        <w:t xml:space="preserve">gerar o arquivo final </w:t>
      </w:r>
      <w:r>
        <w:t>compactado (.</w:t>
      </w:r>
      <w:r w:rsidR="0051297B">
        <w:t>zip</w:t>
      </w:r>
      <w:r>
        <w:t>)</w:t>
      </w:r>
      <w:r w:rsidR="0051297B">
        <w:t xml:space="preserve">, o grupo </w:t>
      </w:r>
      <w:r>
        <w:t xml:space="preserve">confira </w:t>
      </w:r>
      <w:r w:rsidR="0051297B">
        <w:t>atentamente os seguintes pontos:</w:t>
      </w:r>
    </w:p>
    <w:p w14:paraId="74DD3C0F" w14:textId="4A715D68" w:rsidR="00643486" w:rsidRPr="00755FCF" w:rsidRDefault="0051297B" w:rsidP="00755FCF">
      <w:pPr>
        <w:pStyle w:val="PargrafodaLista"/>
        <w:numPr>
          <w:ilvl w:val="0"/>
          <w:numId w:val="46"/>
        </w:numPr>
        <w:ind w:left="1066" w:hanging="357"/>
        <w:rPr>
          <w:sz w:val="24"/>
          <w:szCs w:val="24"/>
        </w:rPr>
      </w:pPr>
      <w:r w:rsidRPr="00755FCF">
        <w:rPr>
          <w:sz w:val="24"/>
          <w:szCs w:val="24"/>
        </w:rPr>
        <w:t xml:space="preserve">Todos os entregáveis obrigatórios </w:t>
      </w:r>
      <w:r w:rsidR="00764883" w:rsidRPr="00755FCF">
        <w:rPr>
          <w:sz w:val="24"/>
          <w:szCs w:val="24"/>
        </w:rPr>
        <w:t>precisam estar</w:t>
      </w:r>
      <w:r w:rsidRPr="00755FCF">
        <w:rPr>
          <w:sz w:val="24"/>
          <w:szCs w:val="24"/>
        </w:rPr>
        <w:t xml:space="preserve"> presentes</w:t>
      </w:r>
      <w:r w:rsidR="00764883" w:rsidRPr="00755FCF">
        <w:rPr>
          <w:sz w:val="24"/>
          <w:szCs w:val="24"/>
        </w:rPr>
        <w:t>;</w:t>
      </w:r>
    </w:p>
    <w:p w14:paraId="003F4EEF" w14:textId="377DDC54" w:rsidR="0051297B" w:rsidRPr="00755FCF" w:rsidRDefault="004D055F" w:rsidP="00755FCF">
      <w:pPr>
        <w:pStyle w:val="PargrafodaLista"/>
        <w:numPr>
          <w:ilvl w:val="0"/>
          <w:numId w:val="46"/>
        </w:numPr>
        <w:ind w:left="1066" w:hanging="357"/>
        <w:rPr>
          <w:sz w:val="24"/>
          <w:szCs w:val="24"/>
        </w:rPr>
      </w:pPr>
      <w:r w:rsidRPr="00755FCF">
        <w:rPr>
          <w:sz w:val="24"/>
          <w:szCs w:val="24"/>
        </w:rPr>
        <w:t xml:space="preserve">Todos os </w:t>
      </w:r>
      <w:r w:rsidR="0051297B" w:rsidRPr="00755FCF">
        <w:rPr>
          <w:sz w:val="24"/>
          <w:szCs w:val="24"/>
        </w:rPr>
        <w:t>arquivos estão corretamente nomeados</w:t>
      </w:r>
      <w:r w:rsidR="00764883" w:rsidRPr="00755FCF">
        <w:rPr>
          <w:sz w:val="24"/>
          <w:szCs w:val="24"/>
        </w:rPr>
        <w:t>;</w:t>
      </w:r>
    </w:p>
    <w:p w14:paraId="510A7D17" w14:textId="584A825B" w:rsidR="0051297B" w:rsidRPr="00755FCF" w:rsidRDefault="004D055F" w:rsidP="00755FCF">
      <w:pPr>
        <w:pStyle w:val="PargrafodaLista"/>
        <w:numPr>
          <w:ilvl w:val="0"/>
          <w:numId w:val="46"/>
        </w:numPr>
        <w:ind w:left="1066" w:hanging="357"/>
        <w:rPr>
          <w:sz w:val="24"/>
          <w:szCs w:val="24"/>
        </w:rPr>
      </w:pPr>
      <w:r w:rsidRPr="00755FCF">
        <w:rPr>
          <w:sz w:val="24"/>
          <w:szCs w:val="24"/>
        </w:rPr>
        <w:t>Cada arquivo de entrega esteja no formato PDF</w:t>
      </w:r>
      <w:r w:rsidR="00764883" w:rsidRPr="00755FCF">
        <w:rPr>
          <w:sz w:val="24"/>
          <w:szCs w:val="24"/>
        </w:rPr>
        <w:t>;</w:t>
      </w:r>
    </w:p>
    <w:p w14:paraId="0152F048" w14:textId="2BEF4D98" w:rsidR="0051297B" w:rsidRPr="00755FCF" w:rsidRDefault="004D055F" w:rsidP="00755FCF">
      <w:pPr>
        <w:pStyle w:val="PargrafodaLista"/>
        <w:numPr>
          <w:ilvl w:val="0"/>
          <w:numId w:val="46"/>
        </w:numPr>
        <w:ind w:left="1066" w:hanging="357"/>
        <w:rPr>
          <w:sz w:val="24"/>
          <w:szCs w:val="24"/>
        </w:rPr>
      </w:pPr>
      <w:r w:rsidRPr="00755FCF">
        <w:rPr>
          <w:sz w:val="24"/>
          <w:szCs w:val="24"/>
        </w:rPr>
        <w:t>Verificar se n</w:t>
      </w:r>
      <w:r w:rsidR="0051297B" w:rsidRPr="00755FCF">
        <w:rPr>
          <w:sz w:val="24"/>
          <w:szCs w:val="24"/>
        </w:rPr>
        <w:t>ão há arquivos duplicados, incompletos ou corrompidos</w:t>
      </w:r>
      <w:r w:rsidR="00643486" w:rsidRPr="00755FCF">
        <w:rPr>
          <w:sz w:val="24"/>
          <w:szCs w:val="24"/>
        </w:rPr>
        <w:t>.</w:t>
      </w:r>
    </w:p>
    <w:p w14:paraId="7DAF23CD" w14:textId="3D77B3E7" w:rsidR="00643486" w:rsidRDefault="0051297B" w:rsidP="00764883">
      <w:pPr>
        <w:ind w:firstLine="708"/>
      </w:pPr>
      <w:r>
        <w:t>A entrega final representa a consolidação de todo o trabalho desenvolvido ao longo d</w:t>
      </w:r>
      <w:r w:rsidR="00643486">
        <w:t>a fase</w:t>
      </w:r>
      <w:r>
        <w:t xml:space="preserve">, sendo essencial demonstrar zelo, organização, profissionalismo e coerência com a proposta do desafio. </w:t>
      </w:r>
      <w:r w:rsidR="00764883">
        <w:t xml:space="preserve"> </w:t>
      </w:r>
    </w:p>
    <w:p w14:paraId="0E33C2E0" w14:textId="77777777" w:rsidR="00643486" w:rsidRDefault="00643486" w:rsidP="0051297B">
      <w:pPr>
        <w:ind w:firstLine="0"/>
      </w:pPr>
    </w:p>
    <w:p w14:paraId="3A18F329" w14:textId="77777777" w:rsidR="00764883" w:rsidRDefault="0051297B" w:rsidP="00764883">
      <w:pPr>
        <w:ind w:firstLine="708"/>
      </w:pPr>
      <w:r>
        <w:lastRenderedPageBreak/>
        <w:t>Um material bem estruturado reflete diretamente o comprometimento e a maturidade da equipe no desenvolvimento do projeto.</w:t>
      </w:r>
      <w:r w:rsidR="00643486">
        <w:t xml:space="preserve"> Caso tenha alguma dúvida em relação a sua entrega, </w:t>
      </w:r>
      <w:r>
        <w:t xml:space="preserve">o grupo deve buscar orientação com </w:t>
      </w:r>
      <w:r w:rsidR="00643486">
        <w:t xml:space="preserve">o tutor da turma com </w:t>
      </w:r>
      <w:r>
        <w:t>antecedência, evitando ajustes de última hora.</w:t>
      </w:r>
    </w:p>
    <w:p w14:paraId="7CD0E0EC" w14:textId="64C02359" w:rsidR="00643486" w:rsidRDefault="00643486" w:rsidP="00764883">
      <w:pPr>
        <w:ind w:firstLine="708"/>
      </w:pPr>
      <w:r>
        <w:t>Desejamos um excelente desafio a todos!</w:t>
      </w:r>
    </w:p>
    <w:p w14:paraId="7DA9AA3C" w14:textId="77777777" w:rsidR="0037074B" w:rsidRDefault="0037074B" w:rsidP="00643486">
      <w:pPr>
        <w:pStyle w:val="Corpodetexto"/>
        <w:ind w:firstLine="0"/>
      </w:pPr>
    </w:p>
    <w:p w14:paraId="75CA7086" w14:textId="77777777" w:rsidR="0037074B" w:rsidRDefault="0037074B" w:rsidP="00643486">
      <w:pPr>
        <w:pStyle w:val="Corpodetexto"/>
        <w:ind w:firstLine="0"/>
      </w:pPr>
    </w:p>
    <w:p w14:paraId="5E4BB52D" w14:textId="77777777" w:rsidR="0037074B" w:rsidRDefault="0037074B" w:rsidP="00643486">
      <w:pPr>
        <w:pStyle w:val="Corpodetexto"/>
        <w:ind w:firstLine="0"/>
      </w:pPr>
    </w:p>
    <w:p w14:paraId="5615F29B" w14:textId="77777777" w:rsidR="0037074B" w:rsidRDefault="0037074B" w:rsidP="00643486">
      <w:pPr>
        <w:pStyle w:val="Corpodetexto"/>
        <w:ind w:firstLine="0"/>
      </w:pPr>
    </w:p>
    <w:p w14:paraId="2A195457" w14:textId="77777777" w:rsidR="0037074B" w:rsidRDefault="0037074B" w:rsidP="00643486">
      <w:pPr>
        <w:pStyle w:val="Corpodetexto"/>
        <w:ind w:firstLine="0"/>
      </w:pPr>
    </w:p>
    <w:p w14:paraId="382F9150" w14:textId="77777777" w:rsidR="0037074B" w:rsidRDefault="0037074B" w:rsidP="00643486">
      <w:pPr>
        <w:pStyle w:val="Corpodetexto"/>
        <w:ind w:firstLine="0"/>
      </w:pPr>
    </w:p>
    <w:p w14:paraId="0999320C" w14:textId="77777777" w:rsidR="0037074B" w:rsidRDefault="0037074B" w:rsidP="00643486">
      <w:pPr>
        <w:pStyle w:val="Corpodetexto"/>
        <w:ind w:firstLine="0"/>
      </w:pPr>
    </w:p>
    <w:p w14:paraId="07F602FC" w14:textId="77777777" w:rsidR="0037074B" w:rsidRDefault="0037074B" w:rsidP="00643486">
      <w:pPr>
        <w:pStyle w:val="Corpodetexto"/>
        <w:ind w:firstLine="0"/>
      </w:pPr>
    </w:p>
    <w:p w14:paraId="5A6BE54B" w14:textId="77777777" w:rsidR="0037074B" w:rsidRDefault="0037074B" w:rsidP="00643486">
      <w:pPr>
        <w:pStyle w:val="Corpodetexto"/>
        <w:ind w:firstLine="0"/>
      </w:pPr>
    </w:p>
    <w:p w14:paraId="0C7A5232" w14:textId="77777777" w:rsidR="0037074B" w:rsidRDefault="0037074B" w:rsidP="00643486">
      <w:pPr>
        <w:pStyle w:val="Corpodetexto"/>
        <w:ind w:firstLine="0"/>
      </w:pPr>
    </w:p>
    <w:p w14:paraId="3AAE84BB" w14:textId="77777777" w:rsidR="0037074B" w:rsidRDefault="0037074B" w:rsidP="00643486">
      <w:pPr>
        <w:pStyle w:val="Corpodetexto"/>
        <w:ind w:firstLine="0"/>
      </w:pPr>
    </w:p>
    <w:p w14:paraId="7126DE22" w14:textId="77777777" w:rsidR="0037074B" w:rsidRDefault="0037074B" w:rsidP="00643486">
      <w:pPr>
        <w:pStyle w:val="Corpodetexto"/>
        <w:ind w:firstLine="0"/>
      </w:pPr>
    </w:p>
    <w:p w14:paraId="497BB8AE" w14:textId="77777777" w:rsidR="0037074B" w:rsidRDefault="0037074B" w:rsidP="00643486">
      <w:pPr>
        <w:pStyle w:val="Corpodetexto"/>
        <w:ind w:firstLine="0"/>
      </w:pPr>
    </w:p>
    <w:p w14:paraId="11A9C665" w14:textId="77777777" w:rsidR="0037074B" w:rsidRDefault="0037074B" w:rsidP="00643486">
      <w:pPr>
        <w:pStyle w:val="Corpodetexto"/>
        <w:ind w:firstLine="0"/>
      </w:pPr>
    </w:p>
    <w:p w14:paraId="08769461" w14:textId="77777777" w:rsidR="0037074B" w:rsidRDefault="0037074B" w:rsidP="00643486">
      <w:pPr>
        <w:pStyle w:val="Corpodetexto"/>
        <w:ind w:firstLine="0"/>
      </w:pPr>
    </w:p>
    <w:p w14:paraId="17E3B8EE" w14:textId="77777777" w:rsidR="00764883" w:rsidRDefault="00764883" w:rsidP="00643486">
      <w:pPr>
        <w:pStyle w:val="Corpodetexto"/>
        <w:ind w:firstLine="0"/>
      </w:pPr>
    </w:p>
    <w:p w14:paraId="53B258A8" w14:textId="77777777" w:rsidR="00764883" w:rsidRDefault="00764883" w:rsidP="00643486">
      <w:pPr>
        <w:pStyle w:val="Corpodetexto"/>
        <w:ind w:firstLine="0"/>
      </w:pPr>
    </w:p>
    <w:p w14:paraId="2AE97442" w14:textId="77777777" w:rsidR="00764883" w:rsidRDefault="00764883" w:rsidP="00643486">
      <w:pPr>
        <w:pStyle w:val="Corpodetexto"/>
        <w:ind w:firstLine="0"/>
      </w:pPr>
    </w:p>
    <w:p w14:paraId="671FC69E" w14:textId="77777777" w:rsidR="00764883" w:rsidRDefault="00764883" w:rsidP="00643486">
      <w:pPr>
        <w:pStyle w:val="Corpodetexto"/>
        <w:ind w:firstLine="0"/>
      </w:pPr>
    </w:p>
    <w:p w14:paraId="0DCCD112" w14:textId="77777777" w:rsidR="00764883" w:rsidRDefault="00764883" w:rsidP="00643486">
      <w:pPr>
        <w:pStyle w:val="Corpodetexto"/>
        <w:ind w:firstLine="0"/>
      </w:pPr>
    </w:p>
    <w:p w14:paraId="3778A900" w14:textId="77777777" w:rsidR="00764883" w:rsidRDefault="00764883" w:rsidP="00643486">
      <w:pPr>
        <w:pStyle w:val="Corpodetexto"/>
        <w:ind w:firstLine="0"/>
      </w:pPr>
    </w:p>
    <w:p w14:paraId="39B1F775" w14:textId="77777777" w:rsidR="0023592E" w:rsidRDefault="0023592E" w:rsidP="0023592E">
      <w:pPr>
        <w:pStyle w:val="Corpodetexto"/>
      </w:pPr>
    </w:p>
    <w:p w14:paraId="3EBF28BD" w14:textId="6A90435B" w:rsidR="0023592E" w:rsidRDefault="0023592E" w:rsidP="0075169D">
      <w:pPr>
        <w:pStyle w:val="Ttulo1"/>
      </w:pPr>
      <w:bookmarkStart w:id="29" w:name="_Toc216800493"/>
      <w:r w:rsidRPr="003332BA">
        <w:lastRenderedPageBreak/>
        <w:t>REFERÊNCIAS</w:t>
      </w:r>
      <w:bookmarkEnd w:id="29"/>
    </w:p>
    <w:p w14:paraId="02C278FB" w14:textId="77777777" w:rsidR="00B4391A" w:rsidRPr="0075169D" w:rsidRDefault="00B4391A" w:rsidP="00B4391A">
      <w:pPr>
        <w:pStyle w:val="Corpodetexto"/>
        <w:spacing w:before="240" w:after="240" w:line="240" w:lineRule="auto"/>
        <w:ind w:firstLine="0"/>
      </w:pPr>
      <w:r w:rsidRPr="0075169D">
        <w:t>AGÊNCIA Brasil</w:t>
      </w:r>
      <w:r w:rsidRPr="0075169D">
        <w:rPr>
          <w:b/>
          <w:bCs/>
        </w:rPr>
        <w:t>.</w:t>
      </w:r>
      <w:r w:rsidRPr="0075169D">
        <w:t xml:space="preserve"> </w:t>
      </w:r>
      <w:r w:rsidRPr="0075169D">
        <w:rPr>
          <w:i/>
          <w:iCs/>
        </w:rPr>
        <w:t>Índice de reciclagem no Brasil é de 4%, diz Abrelpe</w:t>
      </w:r>
      <w:r w:rsidRPr="0075169D">
        <w:t xml:space="preserve">. Agência Brasil, 2022. Disponível em: </w:t>
      </w:r>
      <w:hyperlink r:id="rId26" w:tgtFrame="_new" w:history="1">
        <w:r w:rsidRPr="0075169D">
          <w:rPr>
            <w:rStyle w:val="Hyperlink"/>
          </w:rPr>
          <w:t>https://agenciabrasil.ebc.com.br/geral/noticia/2022-06/indice-de-reciclagem-no-brasil-e-de-4-diz-abrelpe</w:t>
        </w:r>
      </w:hyperlink>
      <w:r w:rsidRPr="0075169D">
        <w:t xml:space="preserve">. Acesso em: </w:t>
      </w:r>
      <w:r>
        <w:t xml:space="preserve">16 dez. 2025. </w:t>
      </w:r>
    </w:p>
    <w:p w14:paraId="2A1856B0" w14:textId="1129175E" w:rsidR="00B4391A" w:rsidRDefault="00B4391A" w:rsidP="0075169D">
      <w:pPr>
        <w:pStyle w:val="Corpodetexto"/>
        <w:spacing w:before="240" w:after="240" w:line="240" w:lineRule="auto"/>
        <w:ind w:firstLine="0"/>
      </w:pPr>
      <w:r w:rsidRPr="0075169D">
        <w:t xml:space="preserve">ASSOCIAÇÃO BRASILEIRA DE RECUPERAÇÃO DE PAPEL E PAPELÃO (ABRERPI). </w:t>
      </w:r>
      <w:r w:rsidRPr="0075169D">
        <w:rPr>
          <w:i/>
          <w:iCs/>
        </w:rPr>
        <w:t>Crise sem precedentes na reciclagem do Brasil após quase 14 anos de Política Nacional</w:t>
      </w:r>
      <w:r w:rsidRPr="0075169D">
        <w:t>.</w:t>
      </w:r>
      <w:r>
        <w:t xml:space="preserve"> </w:t>
      </w:r>
      <w:r w:rsidRPr="0075169D">
        <w:t xml:space="preserve">Disponível em: </w:t>
      </w:r>
      <w:hyperlink r:id="rId27" w:tgtFrame="_new" w:history="1">
        <w:r w:rsidRPr="0075169D">
          <w:rPr>
            <w:rStyle w:val="Hyperlink"/>
          </w:rPr>
          <w:t>https://www.abrerpi.org.br/noticias/noticia/crise-sem-precedentes-na-reciclagem-do-brasil-apos-quase-14-anos-de-politica-nacional</w:t>
        </w:r>
      </w:hyperlink>
      <w:r w:rsidRPr="0075169D">
        <w:t xml:space="preserve">. Acesso em: </w:t>
      </w:r>
      <w:r>
        <w:t xml:space="preserve">12 dez. 2025. </w:t>
      </w:r>
    </w:p>
    <w:p w14:paraId="036C2FF6" w14:textId="6ECF846E" w:rsidR="0075169D" w:rsidRPr="0075169D" w:rsidRDefault="0075169D" w:rsidP="0075169D">
      <w:pPr>
        <w:pStyle w:val="Corpodetexto"/>
        <w:spacing w:before="240" w:after="240" w:line="240" w:lineRule="auto"/>
        <w:ind w:firstLine="0"/>
      </w:pPr>
      <w:r w:rsidRPr="0075169D">
        <w:t xml:space="preserve">ASSOCIAÇÃO BRASILEIRA DE RESÍDUOS E MEIO AMBIENTE (ABREMA). </w:t>
      </w:r>
      <w:r w:rsidRPr="0075169D">
        <w:rPr>
          <w:i/>
          <w:iCs/>
        </w:rPr>
        <w:t>Reciclagem de resíduos chega a 8% no país com trabalho informal, aponta estudo</w:t>
      </w:r>
      <w:r w:rsidRPr="0075169D">
        <w:t xml:space="preserve">. ABREMA, 12 Dez. 2024. Disponível em: </w:t>
      </w:r>
      <w:hyperlink r:id="rId28" w:tgtFrame="_new" w:history="1">
        <w:r w:rsidRPr="0075169D">
          <w:rPr>
            <w:rStyle w:val="Hyperlink"/>
          </w:rPr>
          <w:t>https://www.abrema.org.br/2024/12/12/reciclagem-de-residuos-chega-a-8-no-pais-com-trabalho-informal-aponta-estudo/</w:t>
        </w:r>
      </w:hyperlink>
      <w:r w:rsidRPr="0075169D">
        <w:t xml:space="preserve">. Acesso em: </w:t>
      </w:r>
      <w:r>
        <w:t xml:space="preserve">16 dez. 2025. </w:t>
      </w:r>
    </w:p>
    <w:p w14:paraId="63E9E3AE" w14:textId="77D6E7CC" w:rsidR="0075169D" w:rsidRDefault="0075169D" w:rsidP="0075169D">
      <w:pPr>
        <w:pStyle w:val="Corpodetexto"/>
        <w:spacing w:before="240" w:after="240" w:line="240" w:lineRule="auto"/>
        <w:ind w:firstLine="0"/>
      </w:pPr>
      <w:r w:rsidRPr="0075169D">
        <w:t xml:space="preserve">MINISTÉRIO DO DESENVOLVIMENTO, INDÚSTRIA, COMÉRCIO E SERVIÇOS (MDIC). </w:t>
      </w:r>
      <w:r w:rsidRPr="0075169D">
        <w:rPr>
          <w:i/>
          <w:iCs/>
        </w:rPr>
        <w:t>Brasil ganha plataforma inédita de rastreamento de plástico e promove reciclagem</w:t>
      </w:r>
      <w:r w:rsidRPr="0075169D">
        <w:t xml:space="preserve">. Brasília: Governo do Brasil, 31 </w:t>
      </w:r>
      <w:proofErr w:type="gramStart"/>
      <w:r w:rsidRPr="0075169D">
        <w:t>Jul</w:t>
      </w:r>
      <w:r w:rsidR="00B4391A">
        <w:t>.</w:t>
      </w:r>
      <w:proofErr w:type="gramEnd"/>
      <w:r w:rsidR="00B4391A">
        <w:t xml:space="preserve"> </w:t>
      </w:r>
      <w:r w:rsidRPr="0075169D">
        <w:t xml:space="preserve">2024. Disponível em: </w:t>
      </w:r>
      <w:hyperlink r:id="rId29" w:tgtFrame="_new" w:history="1">
        <w:r w:rsidRPr="0075169D">
          <w:rPr>
            <w:rStyle w:val="Hyperlink"/>
          </w:rPr>
          <w:t>https://www.gov.br/mdic/pt-br/assuntos/noticias/2024/julho/brasil-ganha-plataforma-inedita-de-rastreamento-de-plastico-e-promove-reciclagem</w:t>
        </w:r>
      </w:hyperlink>
      <w:r w:rsidRPr="0075169D">
        <w:t xml:space="preserve">. Acesso em: </w:t>
      </w:r>
      <w:r>
        <w:t xml:space="preserve">16 dez. 2025. </w:t>
      </w:r>
    </w:p>
    <w:p w14:paraId="6C47FFB0" w14:textId="59F5E0C8" w:rsidR="00B4391A" w:rsidRPr="0075169D" w:rsidRDefault="00B4391A" w:rsidP="0075169D">
      <w:pPr>
        <w:pStyle w:val="Corpodetexto"/>
        <w:spacing w:before="240" w:after="240" w:line="240" w:lineRule="auto"/>
        <w:ind w:firstLine="0"/>
      </w:pPr>
      <w:r w:rsidRPr="0075169D">
        <w:t xml:space="preserve">MIRO. </w:t>
      </w:r>
      <w:r w:rsidRPr="0075169D">
        <w:rPr>
          <w:i/>
          <w:iCs/>
        </w:rPr>
        <w:t>Miro — ferramenta colaborativa de trabalho visual</w:t>
      </w:r>
      <w:r w:rsidRPr="0075169D">
        <w:t xml:space="preserve">. Disponível em: </w:t>
      </w:r>
      <w:hyperlink r:id="rId30" w:tgtFrame="_new" w:history="1">
        <w:r w:rsidRPr="0075169D">
          <w:rPr>
            <w:rStyle w:val="Hyperlink"/>
          </w:rPr>
          <w:t>https://www.miro.com/</w:t>
        </w:r>
      </w:hyperlink>
      <w:r w:rsidRPr="0075169D">
        <w:t xml:space="preserve">. Acesso em: </w:t>
      </w:r>
      <w:r>
        <w:t xml:space="preserve">16 dez. 2025. </w:t>
      </w:r>
    </w:p>
    <w:p w14:paraId="1ED07489" w14:textId="0A87827C" w:rsidR="0075169D" w:rsidRPr="0075169D" w:rsidRDefault="0075169D" w:rsidP="0075169D">
      <w:pPr>
        <w:pStyle w:val="Corpodetexto"/>
        <w:spacing w:before="240" w:after="240" w:line="240" w:lineRule="auto"/>
        <w:ind w:firstLine="0"/>
      </w:pPr>
      <w:r w:rsidRPr="0075169D">
        <w:t xml:space="preserve">RECICLAGEM BRASIL. Disponível em: </w:t>
      </w:r>
      <w:hyperlink r:id="rId31" w:tgtFrame="_new" w:history="1">
        <w:r w:rsidRPr="0075169D">
          <w:rPr>
            <w:rStyle w:val="Hyperlink"/>
          </w:rPr>
          <w:t>https://www.reciclagembrasil.com.br/</w:t>
        </w:r>
      </w:hyperlink>
      <w:r w:rsidRPr="0075169D">
        <w:t xml:space="preserve">. Acesso em: </w:t>
      </w:r>
      <w:r>
        <w:t xml:space="preserve">16 dez. 2025. </w:t>
      </w:r>
    </w:p>
    <w:p w14:paraId="314499BF" w14:textId="3B482666" w:rsidR="0075169D" w:rsidRPr="0023592E" w:rsidRDefault="0075169D" w:rsidP="0075169D">
      <w:pPr>
        <w:pStyle w:val="Corpodetexto"/>
        <w:spacing w:before="240" w:after="240" w:line="240" w:lineRule="auto"/>
        <w:ind w:firstLine="0"/>
      </w:pPr>
    </w:p>
    <w:sectPr w:rsidR="0075169D" w:rsidRPr="0023592E" w:rsidSect="00A36C8B">
      <w:pgSz w:w="11906" w:h="16838" w:code="9"/>
      <w:pgMar w:top="1701" w:right="1134" w:bottom="1134" w:left="1701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8" w:author="Rita de Cássia Rodrigues" w:date="2025-12-03T22:51:00Z" w:initials="RR">
    <w:p w14:paraId="72FCD25A" w14:textId="3F6B9E37" w:rsidR="0081741B" w:rsidRDefault="002863BC">
      <w:pPr>
        <w:pStyle w:val="Textodecomentrio"/>
      </w:pPr>
      <w:r>
        <w:rPr>
          <w:rStyle w:val="Refdecomentrio"/>
        </w:rPr>
        <w:annotationRef/>
      </w:r>
      <w:r>
        <w:fldChar w:fldCharType="begin"/>
      </w:r>
      <w:r>
        <w:instrText xml:space="preserve"> HYPERLINK "mailto:pf0110@fiap.com.br"</w:instrText>
      </w:r>
      <w:bookmarkStart w:id="21" w:name="_@_190F5BB511844F64984EDF7662505223Z"/>
      <w:r>
        <w:fldChar w:fldCharType="separate"/>
      </w:r>
      <w:bookmarkEnd w:id="21"/>
      <w:r w:rsidRPr="74226E7A">
        <w:rPr>
          <w:noProof/>
        </w:rPr>
        <w:t>@Salvio Padlipskas</w:t>
      </w:r>
      <w:r>
        <w:fldChar w:fldCharType="end"/>
      </w:r>
      <w:r w:rsidRPr="086EB9FA">
        <w:t xml:space="preserve">  não falamos da ferramenta </w:t>
      </w:r>
      <w:proofErr w:type="spellStart"/>
      <w:r w:rsidRPr="086EB9FA">
        <w:t>Brmodelo</w:t>
      </w:r>
      <w:proofErr w:type="spellEnd"/>
      <w:r w:rsidRPr="086EB9FA">
        <w:t xml:space="preserve">, sugiro que eles identifiquem as principais entidades e atributos, em um formato planilha/quadro ou no data </w:t>
      </w:r>
      <w:proofErr w:type="spellStart"/>
      <w:r w:rsidRPr="086EB9FA">
        <w:t>modeler</w:t>
      </w:r>
      <w:proofErr w:type="spellEnd"/>
      <w:r w:rsidRPr="086EB9FA">
        <w:t xml:space="preserve"> mesmo, como um modelo preliminar, conforme abordamos nos caps 1 e 2 de SSRD</w:t>
      </w:r>
    </w:p>
  </w:comment>
  <w:comment w:id="19" w:author="Salvio Padlipskas" w:date="2025-12-08T11:33:00Z" w:initials="SP">
    <w:p w14:paraId="2F5FA993" w14:textId="77777777" w:rsidR="00FF4300" w:rsidRDefault="00FF4300" w:rsidP="00FF4300">
      <w:pPr>
        <w:pStyle w:val="Textodecomentrio"/>
        <w:ind w:firstLine="0"/>
        <w:jc w:val="left"/>
      </w:pPr>
      <w:r>
        <w:rPr>
          <w:rStyle w:val="Refdecomentrio"/>
        </w:rPr>
        <w:annotationRef/>
      </w:r>
      <w:r>
        <w:t xml:space="preserve">Ok, vamos sugerir uma entrega de banco de dados conceitual utilizando o Oracle Data </w:t>
      </w:r>
      <w:proofErr w:type="spellStart"/>
      <w:r>
        <w:t>Modeler</w:t>
      </w:r>
      <w:proofErr w:type="spellEnd"/>
      <w:r>
        <w:t>, dado que faz parte da fase 1 da turma.</w:t>
      </w:r>
    </w:p>
  </w:comment>
  <w:comment w:id="20" w:author="Juliana Dini Jose" w:date="2025-12-16T17:56:00Z" w:initials="JJ">
    <w:p w14:paraId="4C30BFEF" w14:textId="1433B468" w:rsidR="00764883" w:rsidRDefault="00764883">
      <w:pPr>
        <w:pStyle w:val="Textodecomentrio"/>
      </w:pPr>
      <w:r>
        <w:rPr>
          <w:rStyle w:val="Refdecomentrio"/>
        </w:rPr>
        <w:annotationRef/>
      </w:r>
      <w:r>
        <w:t xml:space="preserve">Feito. </w:t>
      </w:r>
    </w:p>
  </w:comment>
  <w:comment w:id="25" w:author="Rita de Cássia Rodrigues" w:date="2025-12-03T22:52:00Z" w:initials="RR">
    <w:p w14:paraId="71875087" w14:textId="759996C0" w:rsidR="0081741B" w:rsidRDefault="002863BC">
      <w:pPr>
        <w:pStyle w:val="Textodecomentrio"/>
      </w:pPr>
      <w:r>
        <w:rPr>
          <w:rStyle w:val="Refdecomentrio"/>
        </w:rPr>
        <w:annotationRef/>
      </w:r>
      <w:r>
        <w:fldChar w:fldCharType="begin"/>
      </w:r>
      <w:r>
        <w:instrText xml:space="preserve"> HYPERLINK "mailto:pf0110@fiap.com.br"</w:instrText>
      </w:r>
      <w:bookmarkStart w:id="28" w:name="_@_B422D12F0B2B471BAD196EF24C440E49Z"/>
      <w:r>
        <w:fldChar w:fldCharType="separate"/>
      </w:r>
      <w:bookmarkEnd w:id="28"/>
      <w:r w:rsidRPr="4113370B">
        <w:rPr>
          <w:noProof/>
        </w:rPr>
        <w:t>@Salvio Padlipskas</w:t>
      </w:r>
      <w:r>
        <w:fldChar w:fldCharType="end"/>
      </w:r>
      <w:r w:rsidRPr="1194BCB6">
        <w:t xml:space="preserve"> , como o aluno pode fazer em </w:t>
      </w:r>
      <w:proofErr w:type="spellStart"/>
      <w:r w:rsidRPr="1194BCB6">
        <w:t>varios</w:t>
      </w:r>
      <w:proofErr w:type="spellEnd"/>
      <w:r w:rsidRPr="1194BCB6">
        <w:t xml:space="preserve"> formatos/ferramentas, não seria melhor entregar em PDF, assim o tutor </w:t>
      </w:r>
      <w:proofErr w:type="spellStart"/>
      <w:r w:rsidRPr="1194BCB6">
        <w:t>nao</w:t>
      </w:r>
      <w:proofErr w:type="spellEnd"/>
      <w:r w:rsidRPr="1194BCB6">
        <w:t xml:space="preserve"> fica preso a ferramenta, </w:t>
      </w:r>
      <w:proofErr w:type="spellStart"/>
      <w:r w:rsidRPr="1194BCB6">
        <w:t>pq</w:t>
      </w:r>
      <w:proofErr w:type="spellEnd"/>
      <w:r w:rsidRPr="1194BCB6">
        <w:t xml:space="preserve"> se não tiver a ferramenta ele </w:t>
      </w:r>
      <w:proofErr w:type="spellStart"/>
      <w:r w:rsidRPr="1194BCB6">
        <w:t>nao</w:t>
      </w:r>
      <w:proofErr w:type="spellEnd"/>
      <w:r w:rsidRPr="1194BCB6">
        <w:t xml:space="preserve"> abre a entrega</w:t>
      </w:r>
    </w:p>
  </w:comment>
  <w:comment w:id="26" w:author="Salvio Padlipskas" w:date="2025-12-08T11:45:00Z" w:initials="SP">
    <w:p w14:paraId="4F741FF2" w14:textId="77777777" w:rsidR="004D055F" w:rsidRDefault="004D055F" w:rsidP="004D055F">
      <w:pPr>
        <w:pStyle w:val="Textodecomentrio"/>
        <w:ind w:firstLine="0"/>
        <w:jc w:val="left"/>
      </w:pPr>
      <w:r>
        <w:rPr>
          <w:rStyle w:val="Refdecomentrio"/>
        </w:rPr>
        <w:annotationRef/>
      </w:r>
      <w:r>
        <w:t xml:space="preserve">Ok, fiz o ajuste no texto solicitando que </w:t>
      </w:r>
      <w:proofErr w:type="gramStart"/>
      <w:r>
        <w:t>todas as entregas seja</w:t>
      </w:r>
      <w:proofErr w:type="gramEnd"/>
      <w:r>
        <w:t xml:space="preserve"> no formato PDF&gt;</w:t>
      </w:r>
    </w:p>
  </w:comment>
  <w:comment w:id="27" w:author="Juliana Dini Jose" w:date="2025-12-16T17:58:00Z" w:initials="JJ">
    <w:p w14:paraId="64338421" w14:textId="48BA179A" w:rsidR="00764883" w:rsidRDefault="00764883">
      <w:pPr>
        <w:pStyle w:val="Textodecomentrio"/>
      </w:pPr>
      <w:r>
        <w:rPr>
          <w:rStyle w:val="Refdecomentrio"/>
        </w:rPr>
        <w:annotationRef/>
      </w:r>
      <w:r>
        <w:t xml:space="preserve">Feito.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2FCD25A" w15:done="1"/>
  <w15:commentEx w15:paraId="2F5FA993" w15:paraIdParent="72FCD25A" w15:done="1"/>
  <w15:commentEx w15:paraId="4C30BFEF" w15:paraIdParent="72FCD25A" w15:done="0"/>
  <w15:commentEx w15:paraId="71875087" w15:done="1"/>
  <w15:commentEx w15:paraId="4F741FF2" w15:paraIdParent="71875087" w15:done="1"/>
  <w15:commentEx w15:paraId="64338421" w15:paraIdParent="7187508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7476DA71" w16cex:dateUtc="2025-12-04T01:51:00Z">
    <w16cex:extLst>
      <w16:ext w16:uri="{CE6994B0-6A32-4C9F-8C6B-6E91EDA988CE}">
        <cr:reactions xmlns:cr="http://schemas.microsoft.com/office/comments/2020/reactions">
          <cr:reaction reactionType="1">
            <cr:reactionInfo dateUtc="2025-12-08T14:33:16Z">
              <cr:user userId="S::fp0110pf@fiap.com.br::f5605203-6b98-4261-b473-9d6a7580bb18" userProvider="AD" userName="Salvio Padlipskas"/>
            </cr:reactionInfo>
          </cr:reaction>
        </cr:reactions>
      </w16:ext>
    </w16cex:extLst>
  </w16cex:commentExtensible>
  <w16cex:commentExtensible w16cex:durableId="023AC1E9" w16cex:dateUtc="2025-12-08T14:33:00Z">
    <w16cex:extLst>
      <w16:ext w16:uri="{CE6994B0-6A32-4C9F-8C6B-6E91EDA988CE}">
        <cr:reactions xmlns:cr="http://schemas.microsoft.com/office/comments/2020/reactions">
          <cr:reaction reactionType="1">
            <cr:reactionInfo dateUtc="2025-12-08T18:10:19Z">
              <cr:user userId="S::pf0102@fiap.com.br::b32710f7-8521-4fe1-8cdd-1070fada222d" userProvider="AD" userName="Rita de Cássia Rodrigues"/>
            </cr:reactionInfo>
          </cr:reaction>
        </cr:reactions>
      </w16:ext>
    </w16cex:extLst>
  </w16cex:commentExtensible>
  <w16cex:commentExtensible w16cex:durableId="5D828017" w16cex:dateUtc="2025-12-16T20:56:00Z"/>
  <w16cex:commentExtensible w16cex:durableId="3E36836E" w16cex:dateUtc="2025-12-04T01:52:00Z">
    <w16cex:extLst>
      <w16:ext w16:uri="{CE6994B0-6A32-4C9F-8C6B-6E91EDA988CE}">
        <cr:reactions xmlns:cr="http://schemas.microsoft.com/office/comments/2020/reactions">
          <cr:reaction reactionType="1">
            <cr:reactionInfo dateUtc="2025-12-08T14:45:16Z">
              <cr:user userId="S::fp0110pf@fiap.com.br::f5605203-6b98-4261-b473-9d6a7580bb18" userProvider="AD" userName="Salvio Padlipskas"/>
            </cr:reactionInfo>
          </cr:reaction>
        </cr:reactions>
      </w16:ext>
    </w16cex:extLst>
  </w16cex:commentExtensible>
  <w16cex:commentExtensible w16cex:durableId="51811BE2" w16cex:dateUtc="2025-12-08T14:45:00Z"/>
  <w16cex:commentExtensible w16cex:durableId="1EFED0C9" w16cex:dateUtc="2025-12-16T20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2FCD25A" w16cid:durableId="7476DA71"/>
  <w16cid:commentId w16cid:paraId="2F5FA993" w16cid:durableId="023AC1E9"/>
  <w16cid:commentId w16cid:paraId="4C30BFEF" w16cid:durableId="5D828017"/>
  <w16cid:commentId w16cid:paraId="71875087" w16cid:durableId="3E36836E"/>
  <w16cid:commentId w16cid:paraId="4F741FF2" w16cid:durableId="51811BE2"/>
  <w16cid:commentId w16cid:paraId="64338421" w16cid:durableId="1EFED0C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3C552B" w14:textId="77777777" w:rsidR="00B67B0B" w:rsidRDefault="00B67B0B" w:rsidP="00987BE0">
      <w:pPr>
        <w:spacing w:after="0" w:line="240" w:lineRule="auto"/>
      </w:pPr>
      <w:r>
        <w:separator/>
      </w:r>
    </w:p>
  </w:endnote>
  <w:endnote w:type="continuationSeparator" w:id="0">
    <w:p w14:paraId="38857D85" w14:textId="77777777" w:rsidR="00B67B0B" w:rsidRDefault="00B67B0B" w:rsidP="00987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CB9FFC" w14:textId="77777777" w:rsidR="00B67B0B" w:rsidRDefault="00B67B0B" w:rsidP="00987BE0">
      <w:pPr>
        <w:spacing w:after="0" w:line="240" w:lineRule="auto"/>
      </w:pPr>
      <w:r>
        <w:separator/>
      </w:r>
    </w:p>
  </w:footnote>
  <w:footnote w:type="continuationSeparator" w:id="0">
    <w:p w14:paraId="7A439C53" w14:textId="77777777" w:rsidR="00B67B0B" w:rsidRDefault="00B67B0B" w:rsidP="00987B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162535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EB4F48"/>
    <w:multiLevelType w:val="hybridMultilevel"/>
    <w:tmpl w:val="01A0CC3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D5546"/>
    <w:multiLevelType w:val="hybridMultilevel"/>
    <w:tmpl w:val="21C86944"/>
    <w:lvl w:ilvl="0" w:tplc="1898C214">
      <w:start w:val="1"/>
      <w:numFmt w:val="bullet"/>
      <w:pStyle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8DF4586"/>
    <w:multiLevelType w:val="hybridMultilevel"/>
    <w:tmpl w:val="82A0C318"/>
    <w:lvl w:ilvl="0" w:tplc="E4E8413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E2146F"/>
    <w:multiLevelType w:val="hybridMultilevel"/>
    <w:tmpl w:val="28B4D94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0725C2E"/>
    <w:multiLevelType w:val="multilevel"/>
    <w:tmpl w:val="C61C943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2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331397D"/>
    <w:multiLevelType w:val="multilevel"/>
    <w:tmpl w:val="78F4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74023"/>
    <w:multiLevelType w:val="multilevel"/>
    <w:tmpl w:val="717A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16F3C"/>
    <w:multiLevelType w:val="hybridMultilevel"/>
    <w:tmpl w:val="74B0DF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B73354"/>
    <w:multiLevelType w:val="hybridMultilevel"/>
    <w:tmpl w:val="CF4877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C4357C"/>
    <w:multiLevelType w:val="hybridMultilevel"/>
    <w:tmpl w:val="2242803C"/>
    <w:lvl w:ilvl="0" w:tplc="740208D0">
      <w:start w:val="1"/>
      <w:numFmt w:val="bullet"/>
      <w:pStyle w:val="Sub-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2" w:hanging="360"/>
      </w:pPr>
      <w:rPr>
        <w:rFonts w:ascii="Wingdings" w:hAnsi="Wingdings" w:hint="default"/>
      </w:rPr>
    </w:lvl>
  </w:abstractNum>
  <w:abstractNum w:abstractNumId="11" w15:restartNumberingAfterBreak="0">
    <w:nsid w:val="4EA31A90"/>
    <w:multiLevelType w:val="hybridMultilevel"/>
    <w:tmpl w:val="AA90CD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512AC6"/>
    <w:multiLevelType w:val="hybridMultilevel"/>
    <w:tmpl w:val="CB1C7C4E"/>
    <w:lvl w:ilvl="0" w:tplc="2CCA8FD0">
      <w:start w:val="1"/>
      <w:numFmt w:val="decimal"/>
      <w:pStyle w:val="PargrafodaLista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07650A"/>
    <w:multiLevelType w:val="hybridMultilevel"/>
    <w:tmpl w:val="DEC020A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21235C9"/>
    <w:multiLevelType w:val="hybridMultilevel"/>
    <w:tmpl w:val="A83699D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3A45EC"/>
    <w:multiLevelType w:val="hybridMultilevel"/>
    <w:tmpl w:val="80863256"/>
    <w:lvl w:ilvl="0" w:tplc="714877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1466FA"/>
    <w:multiLevelType w:val="hybridMultilevel"/>
    <w:tmpl w:val="B9BA86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EB7116"/>
    <w:multiLevelType w:val="hybridMultilevel"/>
    <w:tmpl w:val="32C65A8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EA27E7"/>
    <w:multiLevelType w:val="hybridMultilevel"/>
    <w:tmpl w:val="FE2811E4"/>
    <w:lvl w:ilvl="0" w:tplc="959C09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3F720A"/>
    <w:multiLevelType w:val="hybridMultilevel"/>
    <w:tmpl w:val="A12CB1EA"/>
    <w:lvl w:ilvl="0" w:tplc="0B4E0C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A133BA"/>
    <w:multiLevelType w:val="hybridMultilevel"/>
    <w:tmpl w:val="5CE677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1E0279"/>
    <w:multiLevelType w:val="hybridMultilevel"/>
    <w:tmpl w:val="FCEA3D3C"/>
    <w:lvl w:ilvl="0" w:tplc="04160003">
      <w:start w:val="1"/>
      <w:numFmt w:val="bullet"/>
      <w:lvlText w:val="o"/>
      <w:lvlJc w:val="left"/>
      <w:pPr>
        <w:ind w:left="80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5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68" w:hanging="360"/>
      </w:pPr>
      <w:rPr>
        <w:rFonts w:ascii="Wingdings" w:hAnsi="Wingdings" w:hint="default"/>
      </w:rPr>
    </w:lvl>
  </w:abstractNum>
  <w:abstractNum w:abstractNumId="22" w15:restartNumberingAfterBreak="0">
    <w:nsid w:val="6EFF0C3B"/>
    <w:multiLevelType w:val="multilevel"/>
    <w:tmpl w:val="BC7439C8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795C15C6"/>
    <w:multiLevelType w:val="multilevel"/>
    <w:tmpl w:val="01E2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7A2097"/>
    <w:multiLevelType w:val="multilevel"/>
    <w:tmpl w:val="989E952C"/>
    <w:lvl w:ilvl="0">
      <w:start w:val="1"/>
      <w:numFmt w:val="decimal"/>
      <w:lvlText w:val="%1"/>
      <w:lvlJc w:val="left"/>
      <w:pPr>
        <w:ind w:left="567" w:hanging="567"/>
      </w:pPr>
      <w:rPr>
        <w:rFonts w:ascii="Arial" w:hAnsi="Arial" w:hint="default"/>
        <w:b/>
        <w:sz w:val="32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ascii="Arial" w:hAnsi="Arial" w:hint="default"/>
        <w:b/>
        <w:sz w:val="28"/>
      </w:rPr>
    </w:lvl>
    <w:lvl w:ilvl="2">
      <w:start w:val="1"/>
      <w:numFmt w:val="decimal"/>
      <w:lvlText w:val="%1.%2.%3"/>
      <w:lvlJc w:val="left"/>
      <w:pPr>
        <w:ind w:left="1134" w:hanging="283"/>
      </w:pPr>
      <w:rPr>
        <w:rFonts w:ascii="Arial" w:hAnsi="Arial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1704" w:hanging="28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88" w:hanging="28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72" w:hanging="28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56" w:hanging="28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40" w:hanging="28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4" w:hanging="284"/>
      </w:pPr>
      <w:rPr>
        <w:rFonts w:hint="default"/>
      </w:rPr>
    </w:lvl>
  </w:abstractNum>
  <w:abstractNum w:abstractNumId="25" w15:restartNumberingAfterBreak="0">
    <w:nsid w:val="7B05517D"/>
    <w:multiLevelType w:val="hybridMultilevel"/>
    <w:tmpl w:val="03CA96AE"/>
    <w:lvl w:ilvl="0" w:tplc="356CC520">
      <w:start w:val="1"/>
      <w:numFmt w:val="bullet"/>
      <w:lvlText w:val="•"/>
      <w:lvlJc w:val="left"/>
      <w:pPr>
        <w:ind w:left="720" w:hanging="360"/>
      </w:pPr>
    </w:lvl>
    <w:lvl w:ilvl="1" w:tplc="E5BCE7A0">
      <w:start w:val="1"/>
      <w:numFmt w:val="bullet"/>
      <w:lvlText w:val="◦"/>
      <w:lvlJc w:val="left"/>
      <w:pPr>
        <w:ind w:left="1440" w:hanging="360"/>
      </w:pPr>
    </w:lvl>
    <w:lvl w:ilvl="2" w:tplc="72E65F6A">
      <w:start w:val="1"/>
      <w:numFmt w:val="bullet"/>
      <w:lvlText w:val="•"/>
      <w:lvlJc w:val="left"/>
      <w:pPr>
        <w:ind w:left="2160" w:hanging="360"/>
      </w:pPr>
    </w:lvl>
    <w:lvl w:ilvl="3" w:tplc="CBE493BE">
      <w:start w:val="1"/>
      <w:numFmt w:val="bullet"/>
      <w:lvlText w:val="◦"/>
      <w:lvlJc w:val="left"/>
      <w:pPr>
        <w:ind w:left="2880" w:hanging="360"/>
      </w:pPr>
    </w:lvl>
    <w:lvl w:ilvl="4" w:tplc="74988796">
      <w:start w:val="1"/>
      <w:numFmt w:val="bullet"/>
      <w:lvlText w:val="•"/>
      <w:lvlJc w:val="left"/>
      <w:pPr>
        <w:ind w:left="3600" w:hanging="360"/>
      </w:pPr>
    </w:lvl>
    <w:lvl w:ilvl="5" w:tplc="17CC70B0">
      <w:start w:val="1"/>
      <w:numFmt w:val="bullet"/>
      <w:lvlText w:val="◦"/>
      <w:lvlJc w:val="left"/>
      <w:pPr>
        <w:ind w:left="4320" w:hanging="360"/>
      </w:pPr>
    </w:lvl>
    <w:lvl w:ilvl="6" w:tplc="967444E8">
      <w:start w:val="1"/>
      <w:numFmt w:val="bullet"/>
      <w:lvlText w:val="•"/>
      <w:lvlJc w:val="left"/>
      <w:pPr>
        <w:ind w:left="5040" w:hanging="360"/>
      </w:pPr>
    </w:lvl>
    <w:lvl w:ilvl="7" w:tplc="FC7E2906">
      <w:numFmt w:val="decimal"/>
      <w:lvlText w:val=""/>
      <w:lvlJc w:val="left"/>
    </w:lvl>
    <w:lvl w:ilvl="8" w:tplc="4D564CF4">
      <w:numFmt w:val="decimal"/>
      <w:lvlText w:val=""/>
      <w:lvlJc w:val="left"/>
    </w:lvl>
  </w:abstractNum>
  <w:abstractNum w:abstractNumId="26" w15:restartNumberingAfterBreak="0">
    <w:nsid w:val="7F3A1B3B"/>
    <w:multiLevelType w:val="hybridMultilevel"/>
    <w:tmpl w:val="CBFAE16A"/>
    <w:lvl w:ilvl="0" w:tplc="04160003">
      <w:start w:val="1"/>
      <w:numFmt w:val="bullet"/>
      <w:lvlText w:val="o"/>
      <w:lvlJc w:val="left"/>
      <w:pPr>
        <w:ind w:left="80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5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68" w:hanging="360"/>
      </w:pPr>
      <w:rPr>
        <w:rFonts w:ascii="Wingdings" w:hAnsi="Wingdings" w:hint="default"/>
      </w:rPr>
    </w:lvl>
  </w:abstractNum>
  <w:num w:numId="1" w16cid:durableId="555050200">
    <w:abstractNumId w:val="2"/>
  </w:num>
  <w:num w:numId="2" w16cid:durableId="1089424147">
    <w:abstractNumId w:val="5"/>
  </w:num>
  <w:num w:numId="3" w16cid:durableId="1543862406">
    <w:abstractNumId w:val="24"/>
  </w:num>
  <w:num w:numId="4" w16cid:durableId="27108569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9090918">
    <w:abstractNumId w:val="5"/>
  </w:num>
  <w:num w:numId="6" w16cid:durableId="63335362">
    <w:abstractNumId w:val="5"/>
  </w:num>
  <w:num w:numId="7" w16cid:durableId="969745550">
    <w:abstractNumId w:val="5"/>
  </w:num>
  <w:num w:numId="8" w16cid:durableId="1791316792">
    <w:abstractNumId w:val="5"/>
  </w:num>
  <w:num w:numId="9" w16cid:durableId="1839540449">
    <w:abstractNumId w:val="5"/>
  </w:num>
  <w:num w:numId="10" w16cid:durableId="633020865">
    <w:abstractNumId w:val="2"/>
  </w:num>
  <w:num w:numId="11" w16cid:durableId="1873878077">
    <w:abstractNumId w:val="10"/>
  </w:num>
  <w:num w:numId="12" w16cid:durableId="1945572391">
    <w:abstractNumId w:val="9"/>
  </w:num>
  <w:num w:numId="13" w16cid:durableId="273486390">
    <w:abstractNumId w:val="16"/>
  </w:num>
  <w:num w:numId="14" w16cid:durableId="717969856">
    <w:abstractNumId w:val="20"/>
  </w:num>
  <w:num w:numId="15" w16cid:durableId="759183857">
    <w:abstractNumId w:val="23"/>
  </w:num>
  <w:num w:numId="16" w16cid:durableId="2106925101">
    <w:abstractNumId w:val="25"/>
    <w:lvlOverride w:ilvl="0">
      <w:startOverride w:val="1"/>
    </w:lvlOverride>
  </w:num>
  <w:num w:numId="17" w16cid:durableId="610555857">
    <w:abstractNumId w:val="0"/>
  </w:num>
  <w:num w:numId="18" w16cid:durableId="1862041457">
    <w:abstractNumId w:val="7"/>
  </w:num>
  <w:num w:numId="19" w16cid:durableId="1245990692">
    <w:abstractNumId w:val="6"/>
  </w:num>
  <w:num w:numId="20" w16cid:durableId="199056052">
    <w:abstractNumId w:val="22"/>
  </w:num>
  <w:num w:numId="21" w16cid:durableId="262152904">
    <w:abstractNumId w:val="4"/>
  </w:num>
  <w:num w:numId="22" w16cid:durableId="1902330220">
    <w:abstractNumId w:val="0"/>
  </w:num>
  <w:num w:numId="23" w16cid:durableId="1573005742">
    <w:abstractNumId w:val="0"/>
  </w:num>
  <w:num w:numId="24" w16cid:durableId="1837962095">
    <w:abstractNumId w:val="0"/>
  </w:num>
  <w:num w:numId="25" w16cid:durableId="763190702">
    <w:abstractNumId w:val="19"/>
  </w:num>
  <w:num w:numId="26" w16cid:durableId="1398480463">
    <w:abstractNumId w:val="19"/>
    <w:lvlOverride w:ilvl="0">
      <w:startOverride w:val="1"/>
    </w:lvlOverride>
  </w:num>
  <w:num w:numId="27" w16cid:durableId="1504248260">
    <w:abstractNumId w:val="19"/>
  </w:num>
  <w:num w:numId="28" w16cid:durableId="1883864150">
    <w:abstractNumId w:val="19"/>
  </w:num>
  <w:num w:numId="29" w16cid:durableId="1674186788">
    <w:abstractNumId w:val="19"/>
  </w:num>
  <w:num w:numId="30" w16cid:durableId="1888639188">
    <w:abstractNumId w:val="19"/>
  </w:num>
  <w:num w:numId="31" w16cid:durableId="354233051">
    <w:abstractNumId w:val="19"/>
  </w:num>
  <w:num w:numId="32" w16cid:durableId="404299684">
    <w:abstractNumId w:val="19"/>
  </w:num>
  <w:num w:numId="33" w16cid:durableId="2133472708">
    <w:abstractNumId w:val="18"/>
  </w:num>
  <w:num w:numId="34" w16cid:durableId="811823532">
    <w:abstractNumId w:val="18"/>
  </w:num>
  <w:num w:numId="35" w16cid:durableId="1046218283">
    <w:abstractNumId w:val="15"/>
  </w:num>
  <w:num w:numId="36" w16cid:durableId="1983383007">
    <w:abstractNumId w:val="3"/>
  </w:num>
  <w:num w:numId="37" w16cid:durableId="713044527">
    <w:abstractNumId w:val="26"/>
  </w:num>
  <w:num w:numId="38" w16cid:durableId="1738937857">
    <w:abstractNumId w:val="21"/>
  </w:num>
  <w:num w:numId="39" w16cid:durableId="1657761287">
    <w:abstractNumId w:val="17"/>
  </w:num>
  <w:num w:numId="40" w16cid:durableId="757677956">
    <w:abstractNumId w:val="3"/>
  </w:num>
  <w:num w:numId="41" w16cid:durableId="379204586">
    <w:abstractNumId w:val="14"/>
  </w:num>
  <w:num w:numId="42" w16cid:durableId="1320885424">
    <w:abstractNumId w:val="11"/>
  </w:num>
  <w:num w:numId="43" w16cid:durableId="1140807104">
    <w:abstractNumId w:val="1"/>
  </w:num>
  <w:num w:numId="44" w16cid:durableId="393043058">
    <w:abstractNumId w:val="8"/>
  </w:num>
  <w:num w:numId="45" w16cid:durableId="705057062">
    <w:abstractNumId w:val="3"/>
    <w:lvlOverride w:ilvl="0">
      <w:startOverride w:val="1"/>
    </w:lvlOverride>
  </w:num>
  <w:num w:numId="46" w16cid:durableId="764419382">
    <w:abstractNumId w:val="13"/>
  </w:num>
  <w:num w:numId="47" w16cid:durableId="1905869516">
    <w:abstractNumId w:val="12"/>
  </w:num>
  <w:num w:numId="48" w16cid:durableId="1549410914">
    <w:abstractNumId w:val="12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Rita de Cássia Rodrigues">
    <w15:presenceInfo w15:providerId="AD" w15:userId="S::pf0102@fiap.com.br::b32710f7-8521-4fe1-8cdd-1070fada222d"/>
  </w15:person>
  <w15:person w15:author="Salvio Padlipskas">
    <w15:presenceInfo w15:providerId="AD" w15:userId="S::fp0110pf@fiap.com.br::f5605203-6b98-4261-b473-9d6a7580bb18"/>
  </w15:person>
  <w15:person w15:author="Juliana Dini Jose">
    <w15:presenceInfo w15:providerId="AD" w15:userId="S::juliana.jose@fiap.com.br::9d3d0ddd-8056-48f7-9d86-acba214fef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activeWritingStyle w:appName="MSWord" w:lang="en-US" w:vendorID="64" w:dllVersion="4096" w:nlCheck="1" w:checkStyle="0"/>
  <w:activeWritingStyle w:appName="MSWord" w:lang="pt-BR" w:vendorID="64" w:dllVersion="4096" w:nlCheck="1" w:checkStyle="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A36"/>
    <w:rsid w:val="00007A83"/>
    <w:rsid w:val="000265B4"/>
    <w:rsid w:val="00027BDF"/>
    <w:rsid w:val="00031F13"/>
    <w:rsid w:val="000374BB"/>
    <w:rsid w:val="00040B44"/>
    <w:rsid w:val="00042C1C"/>
    <w:rsid w:val="000433CD"/>
    <w:rsid w:val="00047D46"/>
    <w:rsid w:val="00051DEC"/>
    <w:rsid w:val="00065E49"/>
    <w:rsid w:val="00072A6C"/>
    <w:rsid w:val="000A734C"/>
    <w:rsid w:val="000A744C"/>
    <w:rsid w:val="000B7038"/>
    <w:rsid w:val="000D232D"/>
    <w:rsid w:val="000D2801"/>
    <w:rsid w:val="000D28EF"/>
    <w:rsid w:val="000D4F63"/>
    <w:rsid w:val="000F0E4E"/>
    <w:rsid w:val="000F3D68"/>
    <w:rsid w:val="0010538E"/>
    <w:rsid w:val="00111281"/>
    <w:rsid w:val="0013027F"/>
    <w:rsid w:val="001509ED"/>
    <w:rsid w:val="00171150"/>
    <w:rsid w:val="001727B6"/>
    <w:rsid w:val="001823F7"/>
    <w:rsid w:val="00182C8C"/>
    <w:rsid w:val="001C3C0B"/>
    <w:rsid w:val="001C3E02"/>
    <w:rsid w:val="001C5EE2"/>
    <w:rsid w:val="001D239D"/>
    <w:rsid w:val="001E70EC"/>
    <w:rsid w:val="00206B1F"/>
    <w:rsid w:val="0022760E"/>
    <w:rsid w:val="00234B67"/>
    <w:rsid w:val="002352CB"/>
    <w:rsid w:val="0023592E"/>
    <w:rsid w:val="002525BA"/>
    <w:rsid w:val="00256D69"/>
    <w:rsid w:val="00261188"/>
    <w:rsid w:val="00282A81"/>
    <w:rsid w:val="002863BC"/>
    <w:rsid w:val="002A0E85"/>
    <w:rsid w:val="002A3C38"/>
    <w:rsid w:val="002C3F5D"/>
    <w:rsid w:val="002E2864"/>
    <w:rsid w:val="002E35AE"/>
    <w:rsid w:val="002E6DD4"/>
    <w:rsid w:val="002F7C8D"/>
    <w:rsid w:val="00316877"/>
    <w:rsid w:val="00316B13"/>
    <w:rsid w:val="003178F2"/>
    <w:rsid w:val="00317A70"/>
    <w:rsid w:val="00321CF0"/>
    <w:rsid w:val="003332BA"/>
    <w:rsid w:val="00340843"/>
    <w:rsid w:val="00340D86"/>
    <w:rsid w:val="00347CAE"/>
    <w:rsid w:val="0037074B"/>
    <w:rsid w:val="0037721A"/>
    <w:rsid w:val="00390223"/>
    <w:rsid w:val="00396E75"/>
    <w:rsid w:val="00396F07"/>
    <w:rsid w:val="003A1906"/>
    <w:rsid w:val="003A66F2"/>
    <w:rsid w:val="003C52D9"/>
    <w:rsid w:val="003F24B1"/>
    <w:rsid w:val="003F4FCB"/>
    <w:rsid w:val="00403F4A"/>
    <w:rsid w:val="00440D02"/>
    <w:rsid w:val="0047431E"/>
    <w:rsid w:val="004B1828"/>
    <w:rsid w:val="004B430A"/>
    <w:rsid w:val="004B7F43"/>
    <w:rsid w:val="004C39C2"/>
    <w:rsid w:val="004D055F"/>
    <w:rsid w:val="004E32F4"/>
    <w:rsid w:val="004E5BF6"/>
    <w:rsid w:val="004F4133"/>
    <w:rsid w:val="004F5C54"/>
    <w:rsid w:val="004F6275"/>
    <w:rsid w:val="00500EDB"/>
    <w:rsid w:val="0051297B"/>
    <w:rsid w:val="005246E6"/>
    <w:rsid w:val="00544C48"/>
    <w:rsid w:val="005522A5"/>
    <w:rsid w:val="00556B5B"/>
    <w:rsid w:val="00560B36"/>
    <w:rsid w:val="0056481D"/>
    <w:rsid w:val="00584C13"/>
    <w:rsid w:val="0058741E"/>
    <w:rsid w:val="00591097"/>
    <w:rsid w:val="00597CDD"/>
    <w:rsid w:val="005A1200"/>
    <w:rsid w:val="005A2ECB"/>
    <w:rsid w:val="005A79AF"/>
    <w:rsid w:val="005C5C0A"/>
    <w:rsid w:val="005D03CC"/>
    <w:rsid w:val="005D7910"/>
    <w:rsid w:val="00602EA1"/>
    <w:rsid w:val="006115F9"/>
    <w:rsid w:val="00612352"/>
    <w:rsid w:val="00621D86"/>
    <w:rsid w:val="00643486"/>
    <w:rsid w:val="0064602B"/>
    <w:rsid w:val="00663B58"/>
    <w:rsid w:val="006C422B"/>
    <w:rsid w:val="006C4A36"/>
    <w:rsid w:val="006D03B1"/>
    <w:rsid w:val="006D3B53"/>
    <w:rsid w:val="006D4E75"/>
    <w:rsid w:val="006E3D32"/>
    <w:rsid w:val="006E4B97"/>
    <w:rsid w:val="00716CE1"/>
    <w:rsid w:val="007276CA"/>
    <w:rsid w:val="00727CD0"/>
    <w:rsid w:val="00732060"/>
    <w:rsid w:val="00732E8C"/>
    <w:rsid w:val="00743656"/>
    <w:rsid w:val="007513AC"/>
    <w:rsid w:val="0075169D"/>
    <w:rsid w:val="00752510"/>
    <w:rsid w:val="007540CC"/>
    <w:rsid w:val="00755FCF"/>
    <w:rsid w:val="00764883"/>
    <w:rsid w:val="0076599A"/>
    <w:rsid w:val="00770EDF"/>
    <w:rsid w:val="007801B1"/>
    <w:rsid w:val="007832A8"/>
    <w:rsid w:val="007937ED"/>
    <w:rsid w:val="007A6BA7"/>
    <w:rsid w:val="007B5132"/>
    <w:rsid w:val="007C1B2F"/>
    <w:rsid w:val="007D481D"/>
    <w:rsid w:val="007E2C7B"/>
    <w:rsid w:val="007F0EB5"/>
    <w:rsid w:val="008041BB"/>
    <w:rsid w:val="0081741B"/>
    <w:rsid w:val="00821856"/>
    <w:rsid w:val="008236DB"/>
    <w:rsid w:val="00826699"/>
    <w:rsid w:val="008440D2"/>
    <w:rsid w:val="00847AEF"/>
    <w:rsid w:val="00850625"/>
    <w:rsid w:val="008507F3"/>
    <w:rsid w:val="008616DC"/>
    <w:rsid w:val="00864A81"/>
    <w:rsid w:val="00865F6F"/>
    <w:rsid w:val="00877E4B"/>
    <w:rsid w:val="00880884"/>
    <w:rsid w:val="00882BE7"/>
    <w:rsid w:val="00890DD1"/>
    <w:rsid w:val="00892993"/>
    <w:rsid w:val="008A2A59"/>
    <w:rsid w:val="008C0A68"/>
    <w:rsid w:val="008C19F2"/>
    <w:rsid w:val="008C365A"/>
    <w:rsid w:val="008C57D1"/>
    <w:rsid w:val="008D10FB"/>
    <w:rsid w:val="0091009A"/>
    <w:rsid w:val="00912C34"/>
    <w:rsid w:val="0091487C"/>
    <w:rsid w:val="009206F4"/>
    <w:rsid w:val="00925147"/>
    <w:rsid w:val="00931A86"/>
    <w:rsid w:val="009542A5"/>
    <w:rsid w:val="0095783F"/>
    <w:rsid w:val="0097493F"/>
    <w:rsid w:val="00987BE0"/>
    <w:rsid w:val="00987FBF"/>
    <w:rsid w:val="009968C4"/>
    <w:rsid w:val="009A281A"/>
    <w:rsid w:val="009B0ED9"/>
    <w:rsid w:val="009B2006"/>
    <w:rsid w:val="009B4F6F"/>
    <w:rsid w:val="009B5AEB"/>
    <w:rsid w:val="009E7C0D"/>
    <w:rsid w:val="009F1E9A"/>
    <w:rsid w:val="00A03C32"/>
    <w:rsid w:val="00A12F64"/>
    <w:rsid w:val="00A14423"/>
    <w:rsid w:val="00A357ED"/>
    <w:rsid w:val="00A36C8B"/>
    <w:rsid w:val="00A55506"/>
    <w:rsid w:val="00A6101F"/>
    <w:rsid w:val="00A64FC6"/>
    <w:rsid w:val="00A72233"/>
    <w:rsid w:val="00AA686C"/>
    <w:rsid w:val="00AB2BE5"/>
    <w:rsid w:val="00AB3222"/>
    <w:rsid w:val="00AD3B9B"/>
    <w:rsid w:val="00AD6689"/>
    <w:rsid w:val="00AD6955"/>
    <w:rsid w:val="00AF04AF"/>
    <w:rsid w:val="00B010AF"/>
    <w:rsid w:val="00B118A1"/>
    <w:rsid w:val="00B2269B"/>
    <w:rsid w:val="00B24112"/>
    <w:rsid w:val="00B309F9"/>
    <w:rsid w:val="00B313B3"/>
    <w:rsid w:val="00B41F41"/>
    <w:rsid w:val="00B4391A"/>
    <w:rsid w:val="00B44FBE"/>
    <w:rsid w:val="00B45519"/>
    <w:rsid w:val="00B64863"/>
    <w:rsid w:val="00B650C5"/>
    <w:rsid w:val="00B67B0B"/>
    <w:rsid w:val="00B85FB9"/>
    <w:rsid w:val="00BA2B6F"/>
    <w:rsid w:val="00BB0391"/>
    <w:rsid w:val="00BB0FF7"/>
    <w:rsid w:val="00BC2114"/>
    <w:rsid w:val="00BE5B6E"/>
    <w:rsid w:val="00BE7F71"/>
    <w:rsid w:val="00BF184B"/>
    <w:rsid w:val="00BF33DD"/>
    <w:rsid w:val="00BF3AE8"/>
    <w:rsid w:val="00C036D1"/>
    <w:rsid w:val="00C06823"/>
    <w:rsid w:val="00C235D2"/>
    <w:rsid w:val="00C2382B"/>
    <w:rsid w:val="00C47410"/>
    <w:rsid w:val="00C558F8"/>
    <w:rsid w:val="00C73210"/>
    <w:rsid w:val="00C77794"/>
    <w:rsid w:val="00C973BA"/>
    <w:rsid w:val="00C974C0"/>
    <w:rsid w:val="00CA54F4"/>
    <w:rsid w:val="00CB1B17"/>
    <w:rsid w:val="00CB526C"/>
    <w:rsid w:val="00CC7283"/>
    <w:rsid w:val="00CC7F6B"/>
    <w:rsid w:val="00CD75A4"/>
    <w:rsid w:val="00CE103D"/>
    <w:rsid w:val="00CF4B0D"/>
    <w:rsid w:val="00D0764D"/>
    <w:rsid w:val="00D34C60"/>
    <w:rsid w:val="00D5154D"/>
    <w:rsid w:val="00D53E44"/>
    <w:rsid w:val="00D563AE"/>
    <w:rsid w:val="00D70546"/>
    <w:rsid w:val="00D87C6F"/>
    <w:rsid w:val="00DB24C5"/>
    <w:rsid w:val="00DB65E4"/>
    <w:rsid w:val="00DE00F6"/>
    <w:rsid w:val="00DF15AB"/>
    <w:rsid w:val="00E15CA2"/>
    <w:rsid w:val="00E36822"/>
    <w:rsid w:val="00E51651"/>
    <w:rsid w:val="00E54EFD"/>
    <w:rsid w:val="00E77CC7"/>
    <w:rsid w:val="00E94B82"/>
    <w:rsid w:val="00E9563F"/>
    <w:rsid w:val="00EA1FE1"/>
    <w:rsid w:val="00ED1183"/>
    <w:rsid w:val="00ED3F54"/>
    <w:rsid w:val="00ED6A41"/>
    <w:rsid w:val="00F0310D"/>
    <w:rsid w:val="00F31210"/>
    <w:rsid w:val="00F33DF9"/>
    <w:rsid w:val="00F44D80"/>
    <w:rsid w:val="00F542BB"/>
    <w:rsid w:val="00F54E36"/>
    <w:rsid w:val="00F6394C"/>
    <w:rsid w:val="00F643C9"/>
    <w:rsid w:val="00F811F5"/>
    <w:rsid w:val="00F83B01"/>
    <w:rsid w:val="00F90A59"/>
    <w:rsid w:val="00F910F1"/>
    <w:rsid w:val="00F977BB"/>
    <w:rsid w:val="00FA626F"/>
    <w:rsid w:val="00FC12B1"/>
    <w:rsid w:val="00FC232E"/>
    <w:rsid w:val="00FE5D67"/>
    <w:rsid w:val="00FF0BE1"/>
    <w:rsid w:val="00FF1EB1"/>
    <w:rsid w:val="00FF4300"/>
    <w:rsid w:val="00FF46DD"/>
    <w:rsid w:val="030DBC11"/>
    <w:rsid w:val="0426498B"/>
    <w:rsid w:val="05AF1B8F"/>
    <w:rsid w:val="0C29C3FB"/>
    <w:rsid w:val="0FE4F194"/>
    <w:rsid w:val="105CFD29"/>
    <w:rsid w:val="11AEB13C"/>
    <w:rsid w:val="20B7524C"/>
    <w:rsid w:val="221A3704"/>
    <w:rsid w:val="27A7C805"/>
    <w:rsid w:val="2CF5939C"/>
    <w:rsid w:val="2D0618E5"/>
    <w:rsid w:val="2DD98ED4"/>
    <w:rsid w:val="2F493993"/>
    <w:rsid w:val="32CB097B"/>
    <w:rsid w:val="32F6EB0B"/>
    <w:rsid w:val="33C3F44D"/>
    <w:rsid w:val="3C6F87DC"/>
    <w:rsid w:val="3DBB0B94"/>
    <w:rsid w:val="463B7A8E"/>
    <w:rsid w:val="49E39C65"/>
    <w:rsid w:val="4D728828"/>
    <w:rsid w:val="524819CB"/>
    <w:rsid w:val="54DC33A0"/>
    <w:rsid w:val="5AE85A7B"/>
    <w:rsid w:val="60AC7E86"/>
    <w:rsid w:val="636FE182"/>
    <w:rsid w:val="63FA93CC"/>
    <w:rsid w:val="64838172"/>
    <w:rsid w:val="64FFCCA1"/>
    <w:rsid w:val="69EB949E"/>
    <w:rsid w:val="6B248EAB"/>
    <w:rsid w:val="6BDDA997"/>
    <w:rsid w:val="6C940439"/>
    <w:rsid w:val="74319035"/>
    <w:rsid w:val="74A30D0A"/>
    <w:rsid w:val="79E60338"/>
    <w:rsid w:val="7E060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18D73"/>
  <w15:docId w15:val="{C34A2FBC-D3EE-41AB-A3DE-3CF70F355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rágrafo"/>
    <w:next w:val="Corpodetexto"/>
    <w:qFormat/>
    <w:rsid w:val="00316877"/>
    <w:pPr>
      <w:spacing w:after="120" w:line="360" w:lineRule="auto"/>
      <w:ind w:firstLine="709"/>
      <w:jc w:val="both"/>
    </w:pPr>
    <w:rPr>
      <w:rFonts w:ascii="Arial" w:hAnsi="Arial"/>
      <w:sz w:val="24"/>
      <w:szCs w:val="22"/>
    </w:rPr>
  </w:style>
  <w:style w:type="paragraph" w:styleId="Ttulo1">
    <w:name w:val="heading 1"/>
    <w:next w:val="PargrafodaLista"/>
    <w:link w:val="Ttulo1Char"/>
    <w:autoRedefine/>
    <w:uiPriority w:val="9"/>
    <w:qFormat/>
    <w:rsid w:val="008507F3"/>
    <w:pPr>
      <w:keepNext/>
      <w:tabs>
        <w:tab w:val="left" w:pos="426"/>
      </w:tabs>
      <w:spacing w:before="480" w:after="480" w:line="360" w:lineRule="auto"/>
      <w:jc w:val="both"/>
      <w:outlineLvl w:val="0"/>
    </w:pPr>
    <w:rPr>
      <w:rFonts w:ascii="Arial" w:eastAsia="Times New Roman" w:hAnsi="Arial"/>
      <w:b/>
      <w:bCs/>
      <w:caps/>
      <w:sz w:val="28"/>
      <w:szCs w:val="32"/>
    </w:rPr>
  </w:style>
  <w:style w:type="paragraph" w:styleId="Ttulo2">
    <w:name w:val="heading 2"/>
    <w:next w:val="PargrafodaLista"/>
    <w:link w:val="Ttulo2Char"/>
    <w:autoRedefine/>
    <w:uiPriority w:val="9"/>
    <w:unhideWhenUsed/>
    <w:qFormat/>
    <w:rsid w:val="00F643C9"/>
    <w:pPr>
      <w:keepNext/>
      <w:tabs>
        <w:tab w:val="left" w:pos="0"/>
      </w:tabs>
      <w:spacing w:before="480" w:after="480" w:line="360" w:lineRule="auto"/>
      <w:outlineLvl w:val="1"/>
    </w:pPr>
    <w:rPr>
      <w:rFonts w:ascii="Arial" w:eastAsia="Times New Roman" w:hAnsi="Arial"/>
      <w:b/>
      <w:bCs/>
      <w:iCs/>
      <w:sz w:val="24"/>
      <w:szCs w:val="28"/>
    </w:rPr>
  </w:style>
  <w:style w:type="paragraph" w:styleId="Ttulo3">
    <w:name w:val="heading 3"/>
    <w:next w:val="Corpodetexto"/>
    <w:link w:val="Ttulo3Char"/>
    <w:autoRedefine/>
    <w:uiPriority w:val="9"/>
    <w:unhideWhenUsed/>
    <w:qFormat/>
    <w:rsid w:val="00A36C8B"/>
    <w:pPr>
      <w:keepNext/>
      <w:spacing w:before="480" w:after="360" w:line="360" w:lineRule="auto"/>
      <w:outlineLvl w:val="2"/>
    </w:pPr>
    <w:rPr>
      <w:rFonts w:ascii="Arial" w:eastAsia="Times New Roman" w:hAnsi="Arial"/>
      <w:b/>
      <w:bCs/>
      <w:caps/>
      <w:sz w:val="24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rsid w:val="00987BE0"/>
    <w:pPr>
      <w:keepNext/>
      <w:numPr>
        <w:ilvl w:val="3"/>
        <w:numId w:val="9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6C8B"/>
    <w:pPr>
      <w:numPr>
        <w:ilvl w:val="4"/>
        <w:numId w:val="9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6C8B"/>
    <w:pPr>
      <w:numPr>
        <w:ilvl w:val="5"/>
        <w:numId w:val="9"/>
      </w:numPr>
      <w:spacing w:before="240" w:after="60"/>
      <w:outlineLvl w:val="5"/>
    </w:pPr>
    <w:rPr>
      <w:rFonts w:ascii="Calibri" w:eastAsia="Times New Roman" w:hAnsi="Calibri"/>
      <w:b/>
      <w:bCs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6C8B"/>
    <w:pPr>
      <w:numPr>
        <w:ilvl w:val="6"/>
        <w:numId w:val="9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6C8B"/>
    <w:pPr>
      <w:numPr>
        <w:ilvl w:val="7"/>
        <w:numId w:val="9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6C8B"/>
    <w:pPr>
      <w:numPr>
        <w:ilvl w:val="8"/>
        <w:numId w:val="9"/>
      </w:numPr>
      <w:spacing w:before="240" w:after="60"/>
      <w:outlineLvl w:val="8"/>
    </w:pPr>
    <w:rPr>
      <w:rFonts w:ascii="Calibri Light" w:eastAsia="Times New Roman" w:hAnsi="Calibri Light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8507F3"/>
    <w:rPr>
      <w:rFonts w:ascii="Arial" w:eastAsia="Times New Roman" w:hAnsi="Arial"/>
      <w:b/>
      <w:bCs/>
      <w:caps/>
      <w:sz w:val="28"/>
      <w:szCs w:val="32"/>
    </w:rPr>
  </w:style>
  <w:style w:type="character" w:customStyle="1" w:styleId="Ttulo2Char">
    <w:name w:val="Título 2 Char"/>
    <w:link w:val="Ttulo2"/>
    <w:uiPriority w:val="9"/>
    <w:rsid w:val="00F643C9"/>
    <w:rPr>
      <w:rFonts w:ascii="Arial" w:eastAsia="Times New Roman" w:hAnsi="Arial"/>
      <w:b/>
      <w:bCs/>
      <w:iCs/>
      <w:sz w:val="24"/>
      <w:szCs w:val="28"/>
    </w:rPr>
  </w:style>
  <w:style w:type="character" w:customStyle="1" w:styleId="Ttulo3Char">
    <w:name w:val="Título 3 Char"/>
    <w:link w:val="Ttulo3"/>
    <w:uiPriority w:val="9"/>
    <w:rsid w:val="00A36C8B"/>
    <w:rPr>
      <w:rFonts w:ascii="Arial" w:eastAsia="Times New Roman" w:hAnsi="Arial"/>
      <w:b/>
      <w:bCs/>
      <w:caps/>
      <w:sz w:val="24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7BE0"/>
    <w:rPr>
      <w:rFonts w:eastAsia="Times New Roman"/>
      <w:b/>
      <w:bCs/>
      <w:sz w:val="28"/>
      <w:szCs w:val="28"/>
    </w:rPr>
  </w:style>
  <w:style w:type="character" w:customStyle="1" w:styleId="Ttulo5Char">
    <w:name w:val="Título 5 Char"/>
    <w:link w:val="Ttulo5"/>
    <w:uiPriority w:val="9"/>
    <w:semiHidden/>
    <w:rsid w:val="00A36C8B"/>
    <w:rPr>
      <w:rFonts w:eastAsia="Times New Roman"/>
      <w:b/>
      <w:bCs/>
      <w:i/>
      <w:iCs/>
      <w:sz w:val="26"/>
      <w:szCs w:val="26"/>
    </w:rPr>
  </w:style>
  <w:style w:type="character" w:customStyle="1" w:styleId="Ttulo6Char">
    <w:name w:val="Título 6 Char"/>
    <w:link w:val="Ttulo6"/>
    <w:uiPriority w:val="9"/>
    <w:semiHidden/>
    <w:rsid w:val="00A36C8B"/>
    <w:rPr>
      <w:rFonts w:eastAsia="Times New Roman"/>
      <w:b/>
      <w:bCs/>
    </w:rPr>
  </w:style>
  <w:style w:type="character" w:customStyle="1" w:styleId="Ttulo7Char">
    <w:name w:val="Título 7 Char"/>
    <w:link w:val="Ttulo7"/>
    <w:uiPriority w:val="9"/>
    <w:semiHidden/>
    <w:rsid w:val="00A36C8B"/>
    <w:rPr>
      <w:rFonts w:eastAsia="Times New Roman"/>
      <w:sz w:val="24"/>
      <w:szCs w:val="24"/>
    </w:rPr>
  </w:style>
  <w:style w:type="character" w:customStyle="1" w:styleId="Ttulo8Char">
    <w:name w:val="Título 8 Char"/>
    <w:link w:val="Ttulo8"/>
    <w:uiPriority w:val="9"/>
    <w:semiHidden/>
    <w:rsid w:val="00A36C8B"/>
    <w:rPr>
      <w:rFonts w:eastAsia="Times New Roman"/>
      <w:i/>
      <w:iCs/>
      <w:sz w:val="24"/>
      <w:szCs w:val="24"/>
    </w:rPr>
  </w:style>
  <w:style w:type="character" w:customStyle="1" w:styleId="Ttulo9Char">
    <w:name w:val="Título 9 Char"/>
    <w:link w:val="Ttulo9"/>
    <w:uiPriority w:val="9"/>
    <w:semiHidden/>
    <w:rsid w:val="00A36C8B"/>
    <w:rPr>
      <w:rFonts w:ascii="Calibri Light" w:eastAsia="Times New Roman" w:hAnsi="Calibri Light"/>
    </w:rPr>
  </w:style>
  <w:style w:type="character" w:styleId="Forte">
    <w:name w:val="Strong"/>
    <w:uiPriority w:val="22"/>
    <w:qFormat/>
    <w:rsid w:val="00987BE0"/>
    <w:rPr>
      <w:b/>
      <w:bCs/>
    </w:rPr>
  </w:style>
  <w:style w:type="paragraph" w:customStyle="1" w:styleId="Figura">
    <w:name w:val="Figura"/>
    <w:link w:val="FiguraChar"/>
    <w:autoRedefine/>
    <w:qFormat/>
    <w:rsid w:val="00A36C8B"/>
    <w:pPr>
      <w:spacing w:before="240"/>
      <w:jc w:val="center"/>
    </w:pPr>
    <w:rPr>
      <w:rFonts w:ascii="Arial" w:hAnsi="Arial"/>
      <w:sz w:val="24"/>
      <w:szCs w:val="22"/>
    </w:rPr>
  </w:style>
  <w:style w:type="paragraph" w:customStyle="1" w:styleId="Ttulodocaptulo">
    <w:name w:val="Título do capítulo"/>
    <w:basedOn w:val="Normal"/>
    <w:link w:val="TtulodocaptuloChar"/>
    <w:qFormat/>
    <w:rsid w:val="000F0E4E"/>
    <w:pPr>
      <w:spacing w:after="160"/>
      <w:jc w:val="left"/>
    </w:pPr>
    <w:rPr>
      <w:b/>
      <w:caps/>
      <w:sz w:val="28"/>
      <w:szCs w:val="20"/>
    </w:rPr>
  </w:style>
  <w:style w:type="character" w:customStyle="1" w:styleId="FiguraChar">
    <w:name w:val="Figura Char"/>
    <w:link w:val="Figura"/>
    <w:rsid w:val="00A36C8B"/>
    <w:rPr>
      <w:rFonts w:ascii="Arial" w:hAnsi="Arial"/>
      <w:sz w:val="24"/>
      <w:szCs w:val="22"/>
    </w:rPr>
  </w:style>
  <w:style w:type="character" w:customStyle="1" w:styleId="TtulodocaptuloChar">
    <w:name w:val="Título do capítulo Char"/>
    <w:link w:val="Ttulodocaptulo"/>
    <w:rsid w:val="000F0E4E"/>
    <w:rPr>
      <w:rFonts w:ascii="Arial" w:hAnsi="Arial"/>
      <w:b/>
      <w:caps/>
      <w:sz w:val="28"/>
    </w:rPr>
  </w:style>
  <w:style w:type="paragraph" w:customStyle="1" w:styleId="SubTtulo-AutoreVerso">
    <w:name w:val="SubTítulo - Autor e Versão"/>
    <w:link w:val="SubTtulo-AutoreVersoChar"/>
    <w:autoRedefine/>
    <w:qFormat/>
    <w:rsid w:val="00591097"/>
    <w:pPr>
      <w:spacing w:after="480" w:line="360" w:lineRule="auto"/>
      <w:jc w:val="center"/>
    </w:pPr>
    <w:rPr>
      <w:rFonts w:ascii="Arial" w:hAnsi="Arial"/>
      <w:b/>
      <w:sz w:val="24"/>
    </w:rPr>
  </w:style>
  <w:style w:type="character" w:customStyle="1" w:styleId="SubTtulo-AutoreVersoChar">
    <w:name w:val="SubTítulo - Autor e Versão Char"/>
    <w:link w:val="SubTtulo-AutoreVerso"/>
    <w:rsid w:val="00591097"/>
    <w:rPr>
      <w:rFonts w:ascii="Arial" w:hAnsi="Arial"/>
      <w:b/>
      <w:sz w:val="24"/>
    </w:rPr>
  </w:style>
  <w:style w:type="paragraph" w:customStyle="1" w:styleId="TtuloTabelas">
    <w:name w:val="Título Tabelas"/>
    <w:basedOn w:val="Normal"/>
    <w:link w:val="TtuloTabelasChar"/>
    <w:rsid w:val="00987BE0"/>
    <w:pPr>
      <w:spacing w:after="0" w:line="240" w:lineRule="auto"/>
      <w:ind w:firstLine="0"/>
      <w:jc w:val="center"/>
    </w:pPr>
    <w:rPr>
      <w:b/>
      <w:color w:val="000000"/>
      <w:sz w:val="18"/>
    </w:rPr>
  </w:style>
  <w:style w:type="paragraph" w:customStyle="1" w:styleId="NormalTabela">
    <w:name w:val="Normal Tabela"/>
    <w:basedOn w:val="SubTtulo-AutoreVerso"/>
    <w:link w:val="NormalTabelaChar"/>
    <w:rsid w:val="00987BE0"/>
    <w:pPr>
      <w:spacing w:after="0" w:line="240" w:lineRule="auto"/>
      <w:jc w:val="both"/>
    </w:pPr>
    <w:rPr>
      <w:b w:val="0"/>
      <w:bCs/>
      <w:color w:val="000000"/>
      <w:sz w:val="18"/>
    </w:rPr>
  </w:style>
  <w:style w:type="character" w:customStyle="1" w:styleId="TtuloTabelasChar">
    <w:name w:val="Título Tabelas Char"/>
    <w:link w:val="TtuloTabelas"/>
    <w:rsid w:val="00987BE0"/>
    <w:rPr>
      <w:rFonts w:ascii="Arial" w:eastAsia="Calibri" w:hAnsi="Arial" w:cs="Times New Roman"/>
      <w:b/>
      <w:color w:val="000000"/>
      <w:sz w:val="18"/>
    </w:rPr>
  </w:style>
  <w:style w:type="character" w:customStyle="1" w:styleId="NormalTabelaChar">
    <w:name w:val="Normal Tabela Char"/>
    <w:link w:val="NormalTabela"/>
    <w:rsid w:val="00987BE0"/>
    <w:rPr>
      <w:rFonts w:ascii="Arial" w:eastAsia="Calibri" w:hAnsi="Arial" w:cs="Times New Roman"/>
      <w:bCs/>
      <w:color w:val="000000"/>
      <w:sz w:val="18"/>
    </w:rPr>
  </w:style>
  <w:style w:type="paragraph" w:styleId="Sumrio1">
    <w:name w:val="toc 1"/>
    <w:next w:val="SemEspaamento"/>
    <w:autoRedefine/>
    <w:uiPriority w:val="39"/>
    <w:unhideWhenUsed/>
    <w:qFormat/>
    <w:rsid w:val="00B118A1"/>
    <w:pPr>
      <w:tabs>
        <w:tab w:val="left" w:leader="dot" w:pos="8789"/>
      </w:tabs>
      <w:spacing w:before="120"/>
    </w:pPr>
    <w:rPr>
      <w:rFonts w:ascii="Arial" w:hAnsi="Arial"/>
      <w:caps/>
      <w:noProof/>
      <w:sz w:val="24"/>
      <w:szCs w:val="22"/>
    </w:rPr>
  </w:style>
  <w:style w:type="paragraph" w:styleId="Sumrio2">
    <w:name w:val="toc 2"/>
    <w:next w:val="Sumrio3"/>
    <w:autoRedefine/>
    <w:uiPriority w:val="39"/>
    <w:unhideWhenUsed/>
    <w:qFormat/>
    <w:rsid w:val="00B118A1"/>
    <w:pPr>
      <w:tabs>
        <w:tab w:val="left" w:leader="dot" w:pos="8789"/>
      </w:tabs>
    </w:pPr>
    <w:rPr>
      <w:rFonts w:ascii="Arial" w:hAnsi="Arial"/>
      <w:sz w:val="24"/>
      <w:szCs w:val="22"/>
    </w:rPr>
  </w:style>
  <w:style w:type="character" w:styleId="Hyperlink">
    <w:name w:val="Hyperlink"/>
    <w:uiPriority w:val="99"/>
    <w:unhideWhenUsed/>
    <w:rsid w:val="00987BE0"/>
    <w:rPr>
      <w:color w:val="0563C1"/>
      <w:u w:val="single"/>
    </w:rPr>
  </w:style>
  <w:style w:type="paragraph" w:customStyle="1" w:styleId="Ttulo-Sumrios">
    <w:name w:val="Título - Sumários"/>
    <w:basedOn w:val="SubTtulo-AutoreVerso"/>
    <w:link w:val="Ttulo-SumriosChar"/>
    <w:autoRedefine/>
    <w:qFormat/>
    <w:rsid w:val="0037074B"/>
    <w:pPr>
      <w:tabs>
        <w:tab w:val="left" w:pos="0"/>
      </w:tabs>
    </w:pPr>
    <w:rPr>
      <w:caps/>
      <w:szCs w:val="22"/>
    </w:rPr>
  </w:style>
  <w:style w:type="character" w:customStyle="1" w:styleId="Ttulo-SumriosChar">
    <w:name w:val="Título - Sumários Char"/>
    <w:link w:val="Ttulo-Sumrios"/>
    <w:rsid w:val="0037074B"/>
    <w:rPr>
      <w:rFonts w:ascii="Arial" w:hAnsi="Arial"/>
      <w:b/>
      <w:caps/>
      <w:sz w:val="24"/>
      <w:szCs w:val="22"/>
    </w:rPr>
  </w:style>
  <w:style w:type="paragraph" w:styleId="Legenda">
    <w:name w:val="caption"/>
    <w:aliases w:val="Legenda da Figura"/>
    <w:next w:val="Corpodetexto"/>
    <w:link w:val="LegendaChar"/>
    <w:autoRedefine/>
    <w:uiPriority w:val="35"/>
    <w:unhideWhenUsed/>
    <w:qFormat/>
    <w:rsid w:val="00ED1183"/>
    <w:pPr>
      <w:contextualSpacing/>
      <w:jc w:val="center"/>
    </w:pPr>
    <w:rPr>
      <w:rFonts w:ascii="Arial" w:hAnsi="Arial"/>
      <w:bCs/>
    </w:rPr>
  </w:style>
  <w:style w:type="paragraph" w:styleId="ndicedeilustraes">
    <w:name w:val="table of figures"/>
    <w:aliases w:val="lISTA de ilustrações"/>
    <w:next w:val="SemEspaamento"/>
    <w:autoRedefine/>
    <w:uiPriority w:val="99"/>
    <w:unhideWhenUsed/>
    <w:qFormat/>
    <w:rsid w:val="00A36C8B"/>
    <w:pPr>
      <w:tabs>
        <w:tab w:val="left" w:leader="dot" w:pos="8789"/>
      </w:tabs>
      <w:suppressAutoHyphens/>
    </w:pPr>
    <w:rPr>
      <w:rFonts w:ascii="Arial" w:hAnsi="Arial" w:cs="Calibri"/>
      <w:sz w:val="24"/>
      <w:szCs w:val="22"/>
      <w:lang w:eastAsia="ar-SA"/>
    </w:rPr>
  </w:style>
  <w:style w:type="paragraph" w:styleId="Sumrio3">
    <w:name w:val="toc 3"/>
    <w:next w:val="Sumrio4"/>
    <w:autoRedefine/>
    <w:uiPriority w:val="39"/>
    <w:unhideWhenUsed/>
    <w:qFormat/>
    <w:rsid w:val="00B118A1"/>
    <w:pPr>
      <w:tabs>
        <w:tab w:val="left" w:pos="8789"/>
      </w:tabs>
    </w:pPr>
    <w:rPr>
      <w:rFonts w:ascii="Arial" w:hAnsi="Arial"/>
      <w:sz w:val="24"/>
      <w:szCs w:val="22"/>
    </w:rPr>
  </w:style>
  <w:style w:type="paragraph" w:styleId="Citao">
    <w:name w:val="Quote"/>
    <w:aliases w:val="Citação com Olho"/>
    <w:next w:val="Corpodetexto"/>
    <w:link w:val="CitaoChar"/>
    <w:autoRedefine/>
    <w:uiPriority w:val="29"/>
    <w:qFormat/>
    <w:rsid w:val="005A79AF"/>
    <w:pPr>
      <w:pBdr>
        <w:top w:val="single" w:sz="8" w:space="4" w:color="auto"/>
        <w:left w:val="single" w:sz="8" w:space="4" w:color="auto"/>
        <w:bottom w:val="single" w:sz="8" w:space="4" w:color="auto"/>
        <w:right w:val="single" w:sz="8" w:space="4" w:color="auto"/>
      </w:pBdr>
      <w:spacing w:before="240" w:after="360"/>
      <w:jc w:val="center"/>
    </w:pPr>
    <w:rPr>
      <w:rFonts w:ascii="Arial" w:hAnsi="Arial"/>
      <w:i/>
      <w:iCs/>
      <w:sz w:val="24"/>
    </w:rPr>
  </w:style>
  <w:style w:type="character" w:customStyle="1" w:styleId="CitaoChar">
    <w:name w:val="Citação Char"/>
    <w:aliases w:val="Citação com Olho Char"/>
    <w:link w:val="Citao"/>
    <w:uiPriority w:val="29"/>
    <w:rsid w:val="005A79AF"/>
    <w:rPr>
      <w:rFonts w:ascii="Arial" w:hAnsi="Arial"/>
      <w:i/>
      <w:iCs/>
      <w:sz w:val="24"/>
    </w:rPr>
  </w:style>
  <w:style w:type="character" w:customStyle="1" w:styleId="apple-converted-space">
    <w:name w:val="apple-converted-space"/>
    <w:rsid w:val="00987BE0"/>
  </w:style>
  <w:style w:type="paragraph" w:customStyle="1" w:styleId="Cdigo-fonte">
    <w:name w:val="Código-fonte"/>
    <w:basedOn w:val="Normal"/>
    <w:link w:val="Cdigo-fonteChar"/>
    <w:qFormat/>
    <w:rsid w:val="005A79AF"/>
    <w:pPr>
      <w:spacing w:after="0" w:line="240" w:lineRule="auto"/>
    </w:pPr>
    <w:rPr>
      <w:rFonts w:ascii="Courier New" w:eastAsia="Times New Roman" w:hAnsi="Courier New" w:cs="Consolas"/>
      <w:szCs w:val="24"/>
      <w:lang w:val="en-US"/>
    </w:rPr>
  </w:style>
  <w:style w:type="character" w:customStyle="1" w:styleId="Cdigo-fonteChar">
    <w:name w:val="Código-fonte Char"/>
    <w:link w:val="Cdigo-fonte"/>
    <w:rsid w:val="005A79AF"/>
    <w:rPr>
      <w:rFonts w:ascii="Courier New" w:eastAsia="Times New Roman" w:hAnsi="Courier New" w:cs="Consolas"/>
      <w:sz w:val="24"/>
      <w:szCs w:val="24"/>
      <w:lang w:val="en-US"/>
    </w:rPr>
  </w:style>
  <w:style w:type="paragraph" w:styleId="Bibliografia">
    <w:name w:val="Bibliography"/>
    <w:next w:val="Corpodetexto"/>
    <w:autoRedefine/>
    <w:uiPriority w:val="37"/>
    <w:unhideWhenUsed/>
    <w:qFormat/>
    <w:rsid w:val="008D10FB"/>
    <w:pPr>
      <w:spacing w:after="360"/>
      <w:jc w:val="both"/>
    </w:pPr>
    <w:rPr>
      <w:rFonts w:ascii="Arial" w:hAnsi="Arial" w:cs="Consolas"/>
      <w:noProof/>
      <w:sz w:val="24"/>
      <w:szCs w:val="24"/>
      <w:lang w:val="en-US"/>
    </w:rPr>
  </w:style>
  <w:style w:type="paragraph" w:customStyle="1" w:styleId="DicaouImportante">
    <w:name w:val="Dica ou Importante"/>
    <w:autoRedefine/>
    <w:qFormat/>
    <w:rsid w:val="0076599A"/>
    <w:pPr>
      <w:pBdr>
        <w:top w:val="dotted" w:sz="4" w:space="2" w:color="auto" w:shadow="1"/>
        <w:left w:val="dotted" w:sz="4" w:space="4" w:color="auto" w:shadow="1"/>
        <w:bottom w:val="dotted" w:sz="4" w:space="2" w:color="auto" w:shadow="1"/>
        <w:right w:val="dotted" w:sz="4" w:space="13" w:color="auto" w:shadow="1"/>
      </w:pBdr>
      <w:shd w:val="pct5" w:color="auto" w:fill="auto"/>
      <w:spacing w:before="240" w:after="360"/>
      <w:ind w:right="284"/>
      <w:jc w:val="center"/>
    </w:pPr>
    <w:rPr>
      <w:rFonts w:ascii="Arial" w:hAnsi="Arial"/>
      <w:sz w:val="24"/>
      <w:szCs w:val="22"/>
    </w:rPr>
  </w:style>
  <w:style w:type="paragraph" w:customStyle="1" w:styleId="LegendadeTabela">
    <w:name w:val="Legenda de Tabela"/>
    <w:basedOn w:val="Legenda"/>
    <w:link w:val="LegendadeTabelaChar"/>
    <w:rsid w:val="00732060"/>
    <w:pPr>
      <w:spacing w:before="40" w:after="40"/>
      <w:jc w:val="left"/>
    </w:pPr>
  </w:style>
  <w:style w:type="paragraph" w:customStyle="1" w:styleId="Bullet">
    <w:name w:val="Bullet"/>
    <w:link w:val="BulletChar"/>
    <w:autoRedefine/>
    <w:qFormat/>
    <w:rsid w:val="0091487C"/>
    <w:pPr>
      <w:numPr>
        <w:numId w:val="10"/>
      </w:numPr>
      <w:spacing w:after="120" w:line="360" w:lineRule="auto"/>
      <w:jc w:val="both"/>
    </w:pPr>
    <w:rPr>
      <w:rFonts w:ascii="Arial" w:hAnsi="Arial"/>
      <w:noProof/>
      <w:sz w:val="24"/>
      <w:szCs w:val="22"/>
    </w:rPr>
  </w:style>
  <w:style w:type="character" w:customStyle="1" w:styleId="LegendaChar">
    <w:name w:val="Legenda Char"/>
    <w:aliases w:val="Legenda da Figura Char"/>
    <w:link w:val="Legenda"/>
    <w:uiPriority w:val="35"/>
    <w:rsid w:val="00ED1183"/>
    <w:rPr>
      <w:rFonts w:ascii="Arial" w:hAnsi="Arial"/>
      <w:bCs/>
    </w:rPr>
  </w:style>
  <w:style w:type="character" w:customStyle="1" w:styleId="LegendadeTabelaChar">
    <w:name w:val="Legenda de Tabela Char"/>
    <w:link w:val="LegendadeTabela"/>
    <w:rsid w:val="00732060"/>
    <w:rPr>
      <w:rFonts w:ascii="Arial" w:eastAsia="Calibri" w:hAnsi="Arial" w:cs="Times New Roman"/>
      <w:bCs/>
      <w:sz w:val="20"/>
      <w:szCs w:val="20"/>
    </w:rPr>
  </w:style>
  <w:style w:type="character" w:customStyle="1" w:styleId="BulletChar">
    <w:name w:val="Bullet Char"/>
    <w:link w:val="Bullet"/>
    <w:rsid w:val="0091487C"/>
    <w:rPr>
      <w:rFonts w:ascii="Arial" w:hAnsi="Arial"/>
      <w:noProof/>
      <w:sz w:val="24"/>
      <w:szCs w:val="22"/>
    </w:rPr>
  </w:style>
  <w:style w:type="paragraph" w:styleId="PargrafodaLista">
    <w:name w:val="List Paragraph"/>
    <w:basedOn w:val="Normal"/>
    <w:autoRedefine/>
    <w:uiPriority w:val="34"/>
    <w:qFormat/>
    <w:rsid w:val="0075169D"/>
    <w:pPr>
      <w:numPr>
        <w:numId w:val="47"/>
      </w:numPr>
      <w:jc w:val="left"/>
    </w:pPr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987B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87BE0"/>
    <w:rPr>
      <w:rFonts w:ascii="Arial" w:eastAsia="Calibri" w:hAnsi="Arial" w:cs="Times New Roman"/>
      <w:sz w:val="24"/>
    </w:rPr>
  </w:style>
  <w:style w:type="table" w:customStyle="1" w:styleId="QuadroEAD">
    <w:name w:val="Quadro EAD"/>
    <w:basedOn w:val="Tabelanormal"/>
    <w:uiPriority w:val="99"/>
    <w:rsid w:val="00987BE0"/>
    <w:rPr>
      <w:rFonts w:ascii="Arial" w:hAnsi="Arial"/>
      <w:sz w:val="24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Arial" w:hAnsi="Arial"/>
        <w:b/>
        <w:sz w:val="24"/>
      </w:rPr>
      <w:tblPr/>
      <w:tcPr>
        <w:shd w:val="clear" w:color="auto" w:fill="E7E6E6" w:themeFill="background2"/>
        <w:vAlign w:val="center"/>
      </w:tcPr>
    </w:tblStylePr>
  </w:style>
  <w:style w:type="paragraph" w:styleId="Rodap">
    <w:name w:val="footer"/>
    <w:link w:val="RodapChar"/>
    <w:autoRedefine/>
    <w:uiPriority w:val="99"/>
    <w:unhideWhenUsed/>
    <w:qFormat/>
    <w:rsid w:val="00A36C8B"/>
    <w:pPr>
      <w:tabs>
        <w:tab w:val="center" w:pos="4252"/>
        <w:tab w:val="right" w:pos="8504"/>
      </w:tabs>
    </w:pPr>
    <w:rPr>
      <w:rFonts w:ascii="Arial" w:hAnsi="Arial"/>
      <w:szCs w:val="22"/>
    </w:rPr>
  </w:style>
  <w:style w:type="character" w:customStyle="1" w:styleId="RodapChar">
    <w:name w:val="Rodapé Char"/>
    <w:link w:val="Rodap"/>
    <w:uiPriority w:val="99"/>
    <w:rsid w:val="00A36C8B"/>
    <w:rPr>
      <w:rFonts w:ascii="Arial" w:hAnsi="Arial"/>
      <w:szCs w:val="22"/>
    </w:rPr>
  </w:style>
  <w:style w:type="table" w:customStyle="1" w:styleId="Histricoderevises">
    <w:name w:val="Histórico de revisões"/>
    <w:basedOn w:val="Tabelanormal"/>
    <w:uiPriority w:val="99"/>
    <w:rsid w:val="00987BE0"/>
    <w:rPr>
      <w:rFonts w:ascii="Arial" w:hAnsi="Arial"/>
      <w:sz w:val="18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Arial" w:hAnsi="Arial"/>
        <w:b/>
        <w:color w:val="FFFFFF" w:themeColor="background1"/>
        <w:sz w:val="18"/>
      </w:rPr>
      <w:tblPr/>
      <w:tcPr>
        <w:shd w:val="clear" w:color="auto" w:fill="A5A5A5" w:themeFill="accent3"/>
        <w:vAlign w:val="center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comgrade">
    <w:name w:val="Table Grid"/>
    <w:basedOn w:val="Tabelanormal"/>
    <w:uiPriority w:val="39"/>
    <w:rsid w:val="00987B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cdigo-fonte">
    <w:name w:val="Tabela de código-fonte"/>
    <w:basedOn w:val="Tabelanormal"/>
    <w:uiPriority w:val="99"/>
    <w:rsid w:val="00987BE0"/>
    <w:rPr>
      <w:rFonts w:ascii="Courier New" w:hAnsi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gendadaFontedaFigura">
    <w:name w:val="Legenda da Fonte da Figura"/>
    <w:basedOn w:val="Legenda"/>
    <w:link w:val="LegendadaFontedaFiguraChar"/>
    <w:rsid w:val="00C2382B"/>
    <w:pPr>
      <w:spacing w:after="240"/>
    </w:pPr>
  </w:style>
  <w:style w:type="table" w:customStyle="1" w:styleId="TabelaEAD">
    <w:name w:val="Tabela EAD"/>
    <w:basedOn w:val="Tabelanormal"/>
    <w:uiPriority w:val="99"/>
    <w:rsid w:val="00316B13"/>
    <w:pPr>
      <w:jc w:val="center"/>
    </w:pPr>
    <w:rPr>
      <w:rFonts w:ascii="Arial" w:hAnsi="Arial"/>
    </w:rPr>
    <w:tblPr>
      <w:tblStyleRowBandSize w:val="1"/>
      <w:tblStyleColBandSize w:val="1"/>
      <w:tblBorders>
        <w:bottom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ascii="Arial" w:hAnsi="Arial"/>
        <w:sz w:val="20"/>
      </w:rPr>
      <w:tblPr/>
      <w:tcPr>
        <w:tcBorders>
          <w:top w:val="single" w:sz="4" w:space="0" w:color="auto"/>
          <w:left w:val="nil"/>
          <w:bottom w:val="nil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E7E6E6" w:themeFill="background2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</w:tcPr>
    </w:tblStylePr>
    <w:tblStylePr w:type="band1Vert">
      <w:tblPr/>
      <w:tcPr>
        <w:tcBorders>
          <w:right w:val="single" w:sz="4" w:space="0" w:color="auto"/>
          <w:insideV w:val="nil"/>
        </w:tcBorders>
      </w:tcPr>
    </w:tblStylePr>
    <w:tblStylePr w:type="band2Vert">
      <w:tblPr/>
      <w:tcPr>
        <w:tcBorders>
          <w:left w:val="nil"/>
          <w:right w:val="single" w:sz="4" w:space="0" w:color="auto"/>
          <w:insideV w:val="nil"/>
        </w:tcBorders>
      </w:tcPr>
    </w:tblStylePr>
    <w:tblStylePr w:type="band1Horz">
      <w:tblPr/>
      <w:tcPr>
        <w:tcBorders>
          <w:top w:val="single" w:sz="4" w:space="0" w:color="auto"/>
          <w:bottom w:val="nil"/>
        </w:tcBorders>
      </w:tcPr>
    </w:tblStylePr>
    <w:tblStylePr w:type="band2Horz">
      <w:tblPr/>
      <w:tcPr>
        <w:tcBorders>
          <w:top w:val="single" w:sz="4" w:space="0" w:color="auto"/>
        </w:tcBorders>
      </w:tcPr>
    </w:tblStylePr>
  </w:style>
  <w:style w:type="character" w:customStyle="1" w:styleId="LegendadaFontedaFiguraChar">
    <w:name w:val="Legenda da Fonte da Figura Char"/>
    <w:basedOn w:val="LegendaChar"/>
    <w:link w:val="LegendadaFontedaFigura"/>
    <w:rsid w:val="00C2382B"/>
    <w:rPr>
      <w:rFonts w:ascii="Arial" w:eastAsia="Calibri" w:hAnsi="Arial" w:cs="Times New Roman"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36C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36C8B"/>
    <w:rPr>
      <w:rFonts w:ascii="Tahoma" w:eastAsia="Calibri" w:hAnsi="Tahoma" w:cs="Tahoma"/>
      <w:sz w:val="16"/>
      <w:szCs w:val="16"/>
    </w:rPr>
  </w:style>
  <w:style w:type="paragraph" w:customStyle="1" w:styleId="LegendadeQuadro">
    <w:name w:val="Legenda de Quadro"/>
    <w:basedOn w:val="Legenda"/>
    <w:link w:val="LegendadeQuadroChar"/>
    <w:qFormat/>
    <w:rsid w:val="00A36C8B"/>
    <w:pPr>
      <w:jc w:val="left"/>
    </w:pPr>
  </w:style>
  <w:style w:type="character" w:customStyle="1" w:styleId="LegendadeQuadroChar">
    <w:name w:val="Legenda de Quadro Char"/>
    <w:link w:val="LegendadeQuadro"/>
    <w:rsid w:val="00A36C8B"/>
    <w:rPr>
      <w:rFonts w:ascii="Arial" w:hAnsi="Arial"/>
      <w:bCs/>
    </w:rPr>
  </w:style>
  <w:style w:type="paragraph" w:customStyle="1" w:styleId="TXTRESUMO">
    <w:name w:val="TXT RESUMO"/>
    <w:link w:val="TXTRESUMOChar"/>
    <w:autoRedefine/>
    <w:qFormat/>
    <w:rsid w:val="00A36C8B"/>
    <w:pPr>
      <w:jc w:val="both"/>
    </w:pPr>
    <w:rPr>
      <w:rFonts w:ascii="Arial" w:hAnsi="Arial"/>
      <w:sz w:val="24"/>
      <w:szCs w:val="22"/>
    </w:rPr>
  </w:style>
  <w:style w:type="character" w:customStyle="1" w:styleId="TXTRESUMOChar">
    <w:name w:val="TXT RESUMO Char"/>
    <w:basedOn w:val="Fontepargpadro"/>
    <w:link w:val="TXTRESUMO"/>
    <w:rsid w:val="00A36C8B"/>
    <w:rPr>
      <w:rFonts w:ascii="Arial" w:hAnsi="Arial"/>
      <w:sz w:val="24"/>
      <w:szCs w:val="22"/>
    </w:rPr>
  </w:style>
  <w:style w:type="paragraph" w:customStyle="1" w:styleId="FonteFigura">
    <w:name w:val="FonteFigura"/>
    <w:link w:val="FonteFiguraChar"/>
    <w:autoRedefine/>
    <w:qFormat/>
    <w:rsid w:val="00ED1183"/>
    <w:pPr>
      <w:spacing w:after="240"/>
      <w:jc w:val="center"/>
    </w:pPr>
    <w:rPr>
      <w:rFonts w:ascii="Arial" w:hAnsi="Arial"/>
      <w:bCs/>
    </w:rPr>
  </w:style>
  <w:style w:type="character" w:customStyle="1" w:styleId="FonteFiguraChar">
    <w:name w:val="FonteFigura Char"/>
    <w:basedOn w:val="LegendaChar"/>
    <w:link w:val="FonteFigura"/>
    <w:rsid w:val="00ED1183"/>
    <w:rPr>
      <w:rFonts w:ascii="Arial" w:hAnsi="Arial"/>
      <w:bCs/>
    </w:rPr>
  </w:style>
  <w:style w:type="paragraph" w:customStyle="1" w:styleId="separador">
    <w:name w:val="separador"/>
    <w:link w:val="separadorChar"/>
    <w:autoRedefine/>
    <w:qFormat/>
    <w:rsid w:val="00A36C8B"/>
    <w:rPr>
      <w:rFonts w:ascii="Arial" w:hAnsi="Arial"/>
      <w:sz w:val="24"/>
      <w:szCs w:val="22"/>
    </w:rPr>
  </w:style>
  <w:style w:type="character" w:customStyle="1" w:styleId="separadorChar">
    <w:name w:val="separador Char"/>
    <w:basedOn w:val="Fontepargpadro"/>
    <w:link w:val="separador"/>
    <w:rsid w:val="00A36C8B"/>
    <w:rPr>
      <w:rFonts w:ascii="Arial" w:hAnsi="Arial"/>
      <w:sz w:val="24"/>
      <w:szCs w:val="22"/>
    </w:rPr>
  </w:style>
  <w:style w:type="paragraph" w:styleId="Corpodetexto">
    <w:name w:val="Body Text"/>
    <w:basedOn w:val="Normal"/>
    <w:link w:val="CorpodetextoChar"/>
    <w:uiPriority w:val="99"/>
    <w:unhideWhenUsed/>
    <w:rsid w:val="00A36C8B"/>
  </w:style>
  <w:style w:type="character" w:customStyle="1" w:styleId="CorpodetextoChar">
    <w:name w:val="Corpo de texto Char"/>
    <w:basedOn w:val="Fontepargpadro"/>
    <w:link w:val="Corpodetexto"/>
    <w:uiPriority w:val="99"/>
    <w:rsid w:val="00A36C8B"/>
    <w:rPr>
      <w:rFonts w:ascii="Arial" w:hAnsi="Arial"/>
      <w:sz w:val="24"/>
      <w:szCs w:val="22"/>
    </w:rPr>
  </w:style>
  <w:style w:type="paragraph" w:styleId="SemEspaamento">
    <w:name w:val="No Spacing"/>
    <w:uiPriority w:val="1"/>
    <w:rsid w:val="00A36C8B"/>
    <w:pPr>
      <w:ind w:firstLine="851"/>
      <w:jc w:val="both"/>
    </w:pPr>
    <w:rPr>
      <w:rFonts w:ascii="Arial" w:hAnsi="Arial"/>
      <w:sz w:val="24"/>
      <w:szCs w:val="22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A36C8B"/>
    <w:pPr>
      <w:spacing w:after="100"/>
      <w:ind w:left="720"/>
    </w:pPr>
  </w:style>
  <w:style w:type="character" w:styleId="Refdecomentrio">
    <w:name w:val="annotation reference"/>
    <w:basedOn w:val="Fontepargpadro"/>
    <w:uiPriority w:val="99"/>
    <w:semiHidden/>
    <w:unhideWhenUsed/>
    <w:rsid w:val="00A36C8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A36C8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A36C8B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36C8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36C8B"/>
    <w:rPr>
      <w:rFonts w:ascii="Arial" w:hAnsi="Arial"/>
      <w:b/>
      <w:bCs/>
    </w:rPr>
  </w:style>
  <w:style w:type="paragraph" w:customStyle="1" w:styleId="TextoQuadro">
    <w:name w:val="TextoQuadro"/>
    <w:link w:val="TextoQuadroChar"/>
    <w:autoRedefine/>
    <w:qFormat/>
    <w:rsid w:val="00556B5B"/>
    <w:rPr>
      <w:rFonts w:ascii="Arial" w:hAnsi="Arial"/>
      <w:sz w:val="22"/>
      <w:szCs w:val="22"/>
      <w:lang w:eastAsia="pt-BR"/>
    </w:rPr>
  </w:style>
  <w:style w:type="paragraph" w:customStyle="1" w:styleId="TextoTabela">
    <w:name w:val="TextoTabela"/>
    <w:basedOn w:val="TextoQuadro"/>
    <w:link w:val="TextoTabelaChar"/>
    <w:autoRedefine/>
    <w:qFormat/>
    <w:rsid w:val="00556B5B"/>
    <w:pPr>
      <w:jc w:val="right"/>
    </w:pPr>
  </w:style>
  <w:style w:type="character" w:customStyle="1" w:styleId="TextoQuadroChar">
    <w:name w:val="TextoQuadro Char"/>
    <w:basedOn w:val="Fontepargpadro"/>
    <w:link w:val="TextoQuadro"/>
    <w:rsid w:val="00556B5B"/>
    <w:rPr>
      <w:rFonts w:ascii="Arial" w:hAnsi="Arial"/>
      <w:sz w:val="22"/>
      <w:szCs w:val="22"/>
      <w:lang w:eastAsia="pt-BR"/>
    </w:rPr>
  </w:style>
  <w:style w:type="paragraph" w:customStyle="1" w:styleId="ttuloqdtabela">
    <w:name w:val="títuloqdtabela"/>
    <w:basedOn w:val="TextoQuadro"/>
    <w:link w:val="ttuloqdtabelaChar"/>
    <w:autoRedefine/>
    <w:qFormat/>
    <w:rsid w:val="00556B5B"/>
    <w:pPr>
      <w:jc w:val="center"/>
    </w:pPr>
    <w:rPr>
      <w:b/>
    </w:rPr>
  </w:style>
  <w:style w:type="character" w:customStyle="1" w:styleId="TextoTabelaChar">
    <w:name w:val="TextoTabela Char"/>
    <w:basedOn w:val="TextoQuadroChar"/>
    <w:link w:val="TextoTabela"/>
    <w:rsid w:val="00556B5B"/>
    <w:rPr>
      <w:rFonts w:ascii="Arial" w:hAnsi="Arial"/>
      <w:sz w:val="22"/>
      <w:szCs w:val="22"/>
      <w:lang w:eastAsia="pt-BR"/>
    </w:rPr>
  </w:style>
  <w:style w:type="paragraph" w:customStyle="1" w:styleId="Citaodiretalonga">
    <w:name w:val="Citação direta longa"/>
    <w:link w:val="CitaodiretalongaChar"/>
    <w:autoRedefine/>
    <w:qFormat/>
    <w:rsid w:val="0076599A"/>
    <w:pPr>
      <w:spacing w:before="240" w:after="360"/>
      <w:ind w:left="2268"/>
      <w:jc w:val="both"/>
    </w:pPr>
    <w:rPr>
      <w:rFonts w:ascii="Arial" w:hAnsi="Arial"/>
      <w:sz w:val="22"/>
      <w:szCs w:val="22"/>
    </w:rPr>
  </w:style>
  <w:style w:type="character" w:customStyle="1" w:styleId="ttuloqdtabelaChar">
    <w:name w:val="títuloqdtabela Char"/>
    <w:basedOn w:val="TextoQuadroChar"/>
    <w:link w:val="ttuloqdtabela"/>
    <w:rsid w:val="00556B5B"/>
    <w:rPr>
      <w:rFonts w:ascii="Arial" w:hAnsi="Arial"/>
      <w:b/>
      <w:sz w:val="22"/>
      <w:szCs w:val="22"/>
      <w:lang w:eastAsia="pt-BR"/>
    </w:rPr>
  </w:style>
  <w:style w:type="character" w:customStyle="1" w:styleId="CitaodiretalongaChar">
    <w:name w:val="Citação direta longa Char"/>
    <w:basedOn w:val="Fontepargpadro"/>
    <w:link w:val="Citaodiretalonga"/>
    <w:rsid w:val="0076599A"/>
    <w:rPr>
      <w:rFonts w:ascii="Arial" w:hAnsi="Arial"/>
      <w:sz w:val="22"/>
      <w:szCs w:val="22"/>
    </w:rPr>
  </w:style>
  <w:style w:type="paragraph" w:customStyle="1" w:styleId="Comandodeprompt">
    <w:name w:val="Comando de prompt"/>
    <w:basedOn w:val="Normal"/>
    <w:link w:val="ComandodepromptChar"/>
    <w:autoRedefine/>
    <w:qFormat/>
    <w:rsid w:val="002E35AE"/>
    <w:pPr>
      <w:framePr w:wrap="around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line="240" w:lineRule="auto"/>
      <w:ind w:firstLine="0"/>
      <w:jc w:val="left"/>
    </w:pPr>
    <w:rPr>
      <w:rFonts w:ascii="Courier New" w:hAnsi="Courier New"/>
    </w:rPr>
  </w:style>
  <w:style w:type="paragraph" w:customStyle="1" w:styleId="Sub-bullet">
    <w:name w:val="Sub-bullet"/>
    <w:basedOn w:val="Normal"/>
    <w:link w:val="Sub-bulletChar"/>
    <w:qFormat/>
    <w:rsid w:val="0091487C"/>
    <w:pPr>
      <w:numPr>
        <w:numId w:val="11"/>
      </w:numPr>
    </w:pPr>
  </w:style>
  <w:style w:type="character" w:customStyle="1" w:styleId="ComandodepromptChar">
    <w:name w:val="Comando de prompt Char"/>
    <w:basedOn w:val="Fontepargpadro"/>
    <w:link w:val="Comandodeprompt"/>
    <w:rsid w:val="002E35AE"/>
    <w:rPr>
      <w:rFonts w:ascii="Courier New" w:hAnsi="Courier New"/>
      <w:sz w:val="24"/>
      <w:szCs w:val="22"/>
    </w:rPr>
  </w:style>
  <w:style w:type="character" w:customStyle="1" w:styleId="Sub-bulletChar">
    <w:name w:val="Sub-bullet Char"/>
    <w:basedOn w:val="Fontepargpadro"/>
    <w:link w:val="Sub-bullet"/>
    <w:rsid w:val="0091487C"/>
    <w:rPr>
      <w:rFonts w:ascii="Arial" w:hAnsi="Arial"/>
      <w:sz w:val="24"/>
      <w:szCs w:val="22"/>
    </w:rPr>
  </w:style>
  <w:style w:type="paragraph" w:customStyle="1" w:styleId="MdListItem">
    <w:name w:val="MdListItem"/>
    <w:qFormat/>
    <w:rsid w:val="00621D86"/>
    <w:pPr>
      <w:spacing w:before="60" w:after="60"/>
      <w:ind w:left="720" w:hanging="360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Commarcadores">
    <w:name w:val="List Bullet"/>
    <w:basedOn w:val="Normal"/>
    <w:uiPriority w:val="99"/>
    <w:unhideWhenUsed/>
    <w:rsid w:val="00621D86"/>
    <w:pPr>
      <w:numPr>
        <w:numId w:val="17"/>
      </w:numPr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sz w:val="22"/>
      <w:lang w:val="en-US"/>
    </w:rPr>
  </w:style>
  <w:style w:type="paragraph" w:customStyle="1" w:styleId="MdParagraph">
    <w:name w:val="MdParagraph"/>
    <w:qFormat/>
    <w:rsid w:val="00621D86"/>
    <w:pPr>
      <w:spacing w:before="120" w:after="120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2359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70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hyperlink" Target="https://agenciabrasil.ebc.com.br/geral/noticia/2022-06/indice-de-reciclagem-no-brasil-e-de-4-diz-abrelpe" TargetMode="External"/><Relationship Id="rId3" Type="http://schemas.openxmlformats.org/officeDocument/2006/relationships/customXml" Target="../customXml/item3.xml"/><Relationship Id="rId21" Type="http://schemas.microsoft.com/office/2011/relationships/commentsExtended" Target="commentsExtended.xml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hyperlink" Target="https://miro.com" TargetMode="External"/><Relationship Id="rId20" Type="http://schemas.openxmlformats.org/officeDocument/2006/relationships/comments" Target="comments.xml"/><Relationship Id="rId29" Type="http://schemas.openxmlformats.org/officeDocument/2006/relationships/hyperlink" Target="https://www.gov.br/mdic/pt-br/assuntos/noticias/2024/julho/brasil-ganha-plataforma-inedita-de-rastreamento-de-plastico-e-promove-reciclagem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9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microsoft.com/office/2018/08/relationships/commentsExtensible" Target="commentsExtensible.xml"/><Relationship Id="rId28" Type="http://schemas.openxmlformats.org/officeDocument/2006/relationships/hyperlink" Target="https://www.abrema.org.br/2024/12/12/reciclagem-de-residuos-chega-a-8-no-pais-com-trabalho-informal-aponta-estudo/?utm_source=chatgpt.com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hyperlink" Target="https://www.reciclagembrasil.com.br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microsoft.com/office/2016/09/relationships/commentsIds" Target="commentsIds.xml"/><Relationship Id="rId27" Type="http://schemas.openxmlformats.org/officeDocument/2006/relationships/hyperlink" Target="https://www.abrerpi.org.br/noticias/noticia/crise-sem-precedentes-na-reciclagem-do-brasil-apos-quase-14-anos-de-politica-nacional" TargetMode="External"/><Relationship Id="rId30" Type="http://schemas.openxmlformats.org/officeDocument/2006/relationships/hyperlink" Target="https://www.miro.com/" TargetMode="External"/><Relationship Id="rId35" Type="http://schemas.microsoft.com/office/2019/05/relationships/documenttasks" Target="documenttasks/documenttasks1.xml"/><Relationship Id="rId8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1703\Desktop\Templates\FIAP%20ON%20-%20Template%20para%20material%20did&#225;tico.dotx" TargetMode="External"/></Relationships>
</file>

<file path=word/documenttasks/documenttasks1.xml><?xml version="1.0" encoding="utf-8"?>
<t:Tasks xmlns:t="http://schemas.microsoft.com/office/tasks/2019/documenttasks" xmlns:oel="http://schemas.microsoft.com/office/2019/extlst">
  <t:Task id="{883E3FC1-9FB7-44CD-891B-990BFAEAC201}">
    <t:Anchor>
      <t:Comment id="1953946225"/>
    </t:Anchor>
    <t:History>
      <t:Event id="{2FE2910E-A4C3-49DA-AC13-F82CC993CF90}" time="2025-12-04T01:51:01.621Z">
        <t:Attribution userId="S::pf0102@fiap.com.br::b32710f7-8521-4fe1-8cdd-1070fada222d" userProvider="AD" userName="Rita de Cássia Rodrigues"/>
        <t:Anchor>
          <t:Comment id="1953946225"/>
        </t:Anchor>
        <t:Create/>
      </t:Event>
      <t:Event id="{3242300A-D616-482E-BDDB-5AB2E26C9638}" time="2025-12-04T01:51:01.621Z">
        <t:Attribution userId="S::pf0102@fiap.com.br::b32710f7-8521-4fe1-8cdd-1070fada222d" userProvider="AD" userName="Rita de Cássia Rodrigues"/>
        <t:Anchor>
          <t:Comment id="1953946225"/>
        </t:Anchor>
        <t:Assign userId="S::pf0110@fiap.com.br::99a726ad-7426-4b5d-b523-db7cc5e85844" userProvider="AD" userName="Salvio Padlipskas"/>
      </t:Event>
      <t:Event id="{56C82DC8-A22E-4AF5-BD5B-E74F00B8728E}" time="2025-12-04T01:51:01.621Z">
        <t:Attribution userId="S::pf0102@fiap.com.br::b32710f7-8521-4fe1-8cdd-1070fada222d" userProvider="AD" userName="Rita de Cássia Rodrigues"/>
        <t:Anchor>
          <t:Comment id="1953946225"/>
        </t:Anchor>
        <t:SetTitle title="@Salvio Padlipskas não falamos da ferramenta Brmodelo, sugiro que eles identifiquem as principais entidades e atributos, em um formato planilha/quadro ou no data modeler mesmo, como um modelo preliminar, conforme abordamos nos caps 1 e 2 de SSRD"/>
      </t:Event>
      <t:Event id="{5C1EF6AE-B0B2-45B3-AAFA-6AB22AD2D437}" time="2025-12-08T18:10:21.806Z">
        <t:Attribution userId="S::pf0102@fiap.com.br::b32710f7-8521-4fe1-8cdd-1070fada222d" userProvider="AD" userName="Rita de Cássia Rodrigues"/>
        <t:Progress percentComplete="100"/>
      </t:Event>
    </t:History>
  </t:Task>
  <t:Task id="{12F29565-C9C5-49C2-964F-0E3D88E79D32}">
    <t:Anchor>
      <t:Comment id="1043759982"/>
    </t:Anchor>
    <t:History>
      <t:Event id="{2FEABCA0-4E10-4E94-9C9B-477CA243439C}" time="2025-12-04T01:52:33.714Z">
        <t:Attribution userId="S::pf0102@fiap.com.br::b32710f7-8521-4fe1-8cdd-1070fada222d" userProvider="AD" userName="Rita de Cássia Rodrigues"/>
        <t:Anchor>
          <t:Comment id="1043759982"/>
        </t:Anchor>
        <t:Create/>
      </t:Event>
      <t:Event id="{52A3C224-E318-4197-8E9A-11C5D83435A6}" time="2025-12-04T01:52:33.714Z">
        <t:Attribution userId="S::pf0102@fiap.com.br::b32710f7-8521-4fe1-8cdd-1070fada222d" userProvider="AD" userName="Rita de Cássia Rodrigues"/>
        <t:Anchor>
          <t:Comment id="1043759982"/>
        </t:Anchor>
        <t:Assign userId="S::pf0110@fiap.com.br::99a726ad-7426-4b5d-b523-db7cc5e85844" userProvider="AD" userName="Salvio Padlipskas"/>
      </t:Event>
      <t:Event id="{F46B3804-4CB4-48DC-A278-F4BC4961B42E}" time="2025-12-04T01:52:33.714Z">
        <t:Attribution userId="S::pf0102@fiap.com.br::b32710f7-8521-4fe1-8cdd-1070fada222d" userProvider="AD" userName="Rita de Cássia Rodrigues"/>
        <t:Anchor>
          <t:Comment id="1043759982"/>
        </t:Anchor>
        <t:SetTitle title="@Salvio Padlipskas , como o aluno pode fazer em varios formatos/ferramentas, não seria melhor entregar em PDF, assim o tutor nao fica preso a ferramenta, pq se não tiver a ferramenta ele nao abre a entrega"/>
      </t:Event>
    </t:History>
  </t:Task>
</t:Task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0791995-7579-403d-890a-6e3e017e0c43" xsi:nil="true"/>
    <lcf76f155ced4ddcb4097134ff3c332f xmlns="34cf085e-19ad-4e7f-97e3-12854e4d6797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587DEE977C9143A042F3416864AA9F" ma:contentTypeVersion="14" ma:contentTypeDescription="Crie um novo documento." ma:contentTypeScope="" ma:versionID="d9c0407d014be372befd64ecc2de9896">
  <xsd:schema xmlns:xsd="http://www.w3.org/2001/XMLSchema" xmlns:xs="http://www.w3.org/2001/XMLSchema" xmlns:p="http://schemas.microsoft.com/office/2006/metadata/properties" xmlns:ns2="34cf085e-19ad-4e7f-97e3-12854e4d6797" xmlns:ns3="00791995-7579-403d-890a-6e3e017e0c43" targetNamespace="http://schemas.microsoft.com/office/2006/metadata/properties" ma:root="true" ma:fieldsID="e84778c78fd923354d35848b0d28559f" ns2:_="" ns3:_="">
    <xsd:import namespace="34cf085e-19ad-4e7f-97e3-12854e4d6797"/>
    <xsd:import namespace="00791995-7579-403d-890a-6e3e017e0c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f085e-19ad-4e7f-97e3-12854e4d67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791995-7579-403d-890a-6e3e017e0c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e2ce42ba-8035-4113-bdb9-87496ce687b4}" ma:internalName="TaxCatchAll" ma:showField="CatchAllData" ma:web="00791995-7579-403d-890a-6e3e017e0c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BA7911-7F0D-4BED-8F5A-24ABD02D81E6}">
  <ds:schemaRefs>
    <ds:schemaRef ds:uri="http://schemas.microsoft.com/office/2006/metadata/properties"/>
    <ds:schemaRef ds:uri="http://schemas.microsoft.com/office/infopath/2007/PartnerControls"/>
    <ds:schemaRef ds:uri="00791995-7579-403d-890a-6e3e017e0c43"/>
    <ds:schemaRef ds:uri="34cf085e-19ad-4e7f-97e3-12854e4d6797"/>
  </ds:schemaRefs>
</ds:datastoreItem>
</file>

<file path=customXml/itemProps2.xml><?xml version="1.0" encoding="utf-8"?>
<ds:datastoreItem xmlns:ds="http://schemas.openxmlformats.org/officeDocument/2006/customXml" ds:itemID="{6348B837-D4FB-439E-AD4B-3196503E22A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98F90DC-4998-4E9F-8F2A-360DA146253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E84CDC1-C550-48B3-9D31-950AA672A1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cf085e-19ad-4e7f-97e3-12854e4d6797"/>
    <ds:schemaRef ds:uri="00791995-7579-403d-890a-6e3e017e0c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FIAP ON - Template para material didático.dotx</Template>
  <TotalTime>212</TotalTime>
  <Pages>21</Pages>
  <Words>4202</Words>
  <Characters>22691</Characters>
  <Application>Microsoft Office Word</Application>
  <DocSecurity>0</DocSecurity>
  <Lines>189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Template</vt:lpstr>
    </vt:vector>
  </TitlesOfParts>
  <Company/>
  <LinksUpToDate>false</LinksUpToDate>
  <CharactersWithSpaces>26840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</dc:title>
  <dc:subject>FIAP ON - Geração de Conteúdo</dc:subject>
  <dc:creator>Allyne Fiorentino de Oliveira</dc:creator>
  <cp:keywords>FIAP ON;Material Didático</cp:keywords>
  <cp:lastModifiedBy>Juliana Dini Jose</cp:lastModifiedBy>
  <cp:revision>127</cp:revision>
  <dcterms:created xsi:type="dcterms:W3CDTF">2025-11-27T19:29:00Z</dcterms:created>
  <dcterms:modified xsi:type="dcterms:W3CDTF">2025-12-18T15:00:00Z</dcterms:modified>
  <cp:category>Material Didático</cp:category>
  <cp:contentStatus>Rascunho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0x01010086587DEE977C9143A042F3416864AA9F</vt:lpwstr>
  </property>
</Properties>
</file>